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4A1EC" w14:textId="77777777" w:rsidR="00BA6C04" w:rsidRDefault="00BA6C04" w:rsidP="00BA6C04">
      <w:r w:rsidRPr="009F2537">
        <w:rPr>
          <w:noProof/>
        </w:rPr>
        <w:drawing>
          <wp:inline distT="0" distB="0" distL="0" distR="0" wp14:anchorId="2C928025" wp14:editId="0B4ADAA5">
            <wp:extent cx="3116580" cy="952500"/>
            <wp:effectExtent l="0" t="0" r="762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6580" cy="952500"/>
                    </a:xfrm>
                    <a:prstGeom prst="rect">
                      <a:avLst/>
                    </a:prstGeom>
                    <a:noFill/>
                    <a:ln>
                      <a:noFill/>
                    </a:ln>
                  </pic:spPr>
                </pic:pic>
              </a:graphicData>
            </a:graphic>
          </wp:inline>
        </w:drawing>
      </w:r>
      <w:r w:rsidRPr="009F2537">
        <w:tab/>
      </w:r>
      <w:r w:rsidRPr="009F2537">
        <w:tab/>
      </w:r>
      <w:r w:rsidRPr="009F2537">
        <w:tab/>
      </w:r>
      <w:r w:rsidRPr="009F2537">
        <w:tab/>
      </w:r>
      <w:r w:rsidRPr="009F2537">
        <w:rPr>
          <w:noProof/>
        </w:rPr>
        <w:drawing>
          <wp:inline distT="0" distB="0" distL="0" distR="0" wp14:anchorId="51B29F31" wp14:editId="4C91FDEE">
            <wp:extent cx="861060" cy="960120"/>
            <wp:effectExtent l="0" t="0" r="0" b="0"/>
            <wp:docPr id="1"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1060" cy="960120"/>
                    </a:xfrm>
                    <a:prstGeom prst="rect">
                      <a:avLst/>
                    </a:prstGeom>
                    <a:noFill/>
                    <a:ln>
                      <a:noFill/>
                    </a:ln>
                  </pic:spPr>
                </pic:pic>
              </a:graphicData>
            </a:graphic>
          </wp:inline>
        </w:drawing>
      </w:r>
    </w:p>
    <w:p w14:paraId="4894A00B" w14:textId="77777777" w:rsidR="00BA6C04" w:rsidRDefault="00BA6C04" w:rsidP="00BA6C04"/>
    <w:p w14:paraId="08CCA083" w14:textId="77777777" w:rsidR="00BA6C04" w:rsidRPr="009F2537" w:rsidRDefault="00BA6C04" w:rsidP="00BA6C04"/>
    <w:p w14:paraId="2D368540" w14:textId="787F209D" w:rsidR="00BA6C04" w:rsidRPr="00BA6C04" w:rsidRDefault="00A14D98" w:rsidP="00BA6C04">
      <w:pPr>
        <w:jc w:val="center"/>
        <w:rPr>
          <w:b/>
          <w:bCs/>
          <w:sz w:val="40"/>
          <w:szCs w:val="32"/>
        </w:rPr>
      </w:pPr>
      <w:r>
        <w:rPr>
          <w:b/>
          <w:bCs/>
          <w:sz w:val="40"/>
          <w:szCs w:val="32"/>
        </w:rPr>
        <w:t>DIARIO DE LABORATORIO</w:t>
      </w:r>
    </w:p>
    <w:p w14:paraId="1FA2C2EA" w14:textId="77777777" w:rsidR="00BA6C04" w:rsidRPr="00BA6C04" w:rsidRDefault="00BA6C04" w:rsidP="00BA6C04">
      <w:pPr>
        <w:jc w:val="center"/>
        <w:rPr>
          <w:b/>
          <w:bCs/>
          <w:sz w:val="36"/>
          <w:szCs w:val="28"/>
        </w:rPr>
      </w:pPr>
    </w:p>
    <w:p w14:paraId="421C5C9B" w14:textId="77777777" w:rsidR="00BA6C04" w:rsidRPr="009F2537" w:rsidRDefault="00BA6C04" w:rsidP="00BA6C04">
      <w:pPr>
        <w:rPr>
          <w:b/>
          <w:bCs/>
        </w:rPr>
      </w:pPr>
    </w:p>
    <w:p w14:paraId="551978BB" w14:textId="2FC5638D" w:rsidR="00BA6C04" w:rsidRPr="009F2537" w:rsidRDefault="00A14D98" w:rsidP="00BA6C04">
      <w:pPr>
        <w:jc w:val="center"/>
        <w:rPr>
          <w:b/>
          <w:bCs/>
          <w:sz w:val="28"/>
          <w:szCs w:val="22"/>
        </w:rPr>
      </w:pPr>
      <w:r>
        <w:rPr>
          <w:b/>
          <w:bCs/>
          <w:sz w:val="28"/>
          <w:szCs w:val="22"/>
        </w:rPr>
        <w:t>LABORATORIO DE INTEGRACIÓN SENSORIAL E INTERACCIÓN PERSONA-ROBOT</w:t>
      </w:r>
    </w:p>
    <w:p w14:paraId="4D397048" w14:textId="77777777" w:rsidR="00BA6C04" w:rsidRPr="009F2537" w:rsidRDefault="00BA6C04" w:rsidP="00BA6C04"/>
    <w:p w14:paraId="2F954589" w14:textId="77777777" w:rsidR="00BA6C04" w:rsidRPr="009F2537" w:rsidRDefault="00BA6C04" w:rsidP="00BA6C04">
      <w:pPr>
        <w:ind w:left="1701" w:firstLine="3"/>
        <w:rPr>
          <w:sz w:val="28"/>
          <w:szCs w:val="22"/>
        </w:rPr>
      </w:pPr>
      <w:r w:rsidRPr="009F2537">
        <w:rPr>
          <w:sz w:val="28"/>
          <w:szCs w:val="22"/>
        </w:rPr>
        <w:t>MÁSTER EN INGENIERÍA INDUSTRIAL</w:t>
      </w:r>
    </w:p>
    <w:p w14:paraId="0C996846" w14:textId="77777777" w:rsidR="00BA6C04" w:rsidRPr="009F2537" w:rsidRDefault="00BA6C04" w:rsidP="00BA6C04"/>
    <w:p w14:paraId="7441EE30" w14:textId="77777777" w:rsidR="00BA6C04" w:rsidRPr="009F2537" w:rsidRDefault="00BA6C04" w:rsidP="00BA6C04">
      <w:pPr>
        <w:rPr>
          <w:b/>
          <w:bCs/>
        </w:rPr>
      </w:pPr>
    </w:p>
    <w:p w14:paraId="205BA073" w14:textId="39BF1196" w:rsidR="00BA6C04" w:rsidRPr="009F2537" w:rsidRDefault="00A14D98" w:rsidP="00BA6C04">
      <w:pPr>
        <w:jc w:val="right"/>
        <w:rPr>
          <w:b/>
          <w:bCs/>
        </w:rPr>
      </w:pPr>
      <w:r w:rsidRPr="00A14D98">
        <w:rPr>
          <w:b/>
          <w:bCs/>
        </w:rPr>
        <w:t>Malena Potesta</w:t>
      </w:r>
      <w:r>
        <w:rPr>
          <w:b/>
          <w:bCs/>
        </w:rPr>
        <w:t xml:space="preserve"> González</w:t>
      </w:r>
    </w:p>
    <w:p w14:paraId="76271CBD" w14:textId="77777777" w:rsidR="00BA6C04" w:rsidRDefault="00BA6C04" w:rsidP="00BA6C04">
      <w:pPr>
        <w:rPr>
          <w:b/>
          <w:bCs/>
        </w:rPr>
      </w:pPr>
    </w:p>
    <w:p w14:paraId="55866B01" w14:textId="77777777" w:rsidR="00BA6C04" w:rsidRDefault="00BA6C04" w:rsidP="00BA6C04">
      <w:pPr>
        <w:rPr>
          <w:b/>
          <w:bCs/>
        </w:rPr>
      </w:pPr>
    </w:p>
    <w:p w14:paraId="20C3F861" w14:textId="77777777" w:rsidR="00BA6C04" w:rsidRPr="009F2537" w:rsidRDefault="00BA6C04" w:rsidP="00BA6C04">
      <w:pPr>
        <w:rPr>
          <w:b/>
          <w:bCs/>
        </w:rPr>
      </w:pPr>
    </w:p>
    <w:p w14:paraId="739F2BF6" w14:textId="5225BFAC" w:rsidR="00BA6C04" w:rsidRDefault="00BA6C04" w:rsidP="00A14D98">
      <w:pPr>
        <w:tabs>
          <w:tab w:val="left" w:pos="2410"/>
          <w:tab w:val="left" w:pos="3402"/>
        </w:tabs>
        <w:jc w:val="center"/>
        <w:rPr>
          <w:b/>
          <w:bCs/>
          <w:i/>
          <w:iCs/>
        </w:rPr>
        <w:sectPr w:rsidR="00BA6C04" w:rsidSect="006512F6">
          <w:headerReference w:type="default" r:id="rId10"/>
          <w:pgSz w:w="11906" w:h="16838"/>
          <w:pgMar w:top="1417" w:right="1701" w:bottom="1417" w:left="1701" w:header="708" w:footer="708" w:gutter="0"/>
          <w:pgNumType w:start="1"/>
          <w:cols w:space="708"/>
          <w:docGrid w:linePitch="360"/>
        </w:sectPr>
      </w:pPr>
      <w:r w:rsidRPr="009F2537">
        <w:rPr>
          <w:b/>
          <w:bCs/>
          <w:i/>
          <w:iCs/>
        </w:rPr>
        <w:t xml:space="preserve">Curso </w:t>
      </w:r>
      <w:r w:rsidR="00A14D98">
        <w:rPr>
          <w:b/>
          <w:bCs/>
          <w:i/>
          <w:iCs/>
        </w:rPr>
        <w:t>2023-2024</w:t>
      </w:r>
    </w:p>
    <w:p w14:paraId="3C667BBF" w14:textId="77777777" w:rsidR="00011019" w:rsidRDefault="00011019" w:rsidP="00011019">
      <w:pPr>
        <w:rPr>
          <w:b/>
          <w:bCs/>
          <w:i/>
          <w:iCs/>
        </w:rPr>
      </w:pPr>
    </w:p>
    <w:p w14:paraId="42A62022" w14:textId="77777777" w:rsidR="00011019" w:rsidRPr="00011019" w:rsidRDefault="00011019" w:rsidP="00011019">
      <w:pPr>
        <w:rPr>
          <w:b/>
          <w:bCs/>
          <w:i/>
          <w:iCs/>
          <w:sz w:val="32"/>
          <w:szCs w:val="24"/>
        </w:rPr>
      </w:pPr>
      <w:r w:rsidRPr="00011019">
        <w:rPr>
          <w:b/>
          <w:bCs/>
          <w:sz w:val="48"/>
          <w:szCs w:val="40"/>
        </w:rPr>
        <w:t>Índice</w:t>
      </w:r>
    </w:p>
    <w:p w14:paraId="7A2B98B5" w14:textId="77777777" w:rsidR="00011019" w:rsidRDefault="00011019" w:rsidP="00011019">
      <w:pPr>
        <w:rPr>
          <w:b/>
          <w:bCs/>
          <w:i/>
          <w:iCs/>
        </w:rPr>
      </w:pPr>
    </w:p>
    <w:p w14:paraId="758E4838" w14:textId="77777777" w:rsidR="00011019" w:rsidRPr="00011019" w:rsidRDefault="00011019" w:rsidP="00011019">
      <w:pPr>
        <w:sectPr w:rsidR="00011019" w:rsidRPr="00011019" w:rsidSect="00011019">
          <w:headerReference w:type="default" r:id="rId11"/>
          <w:pgSz w:w="11906" w:h="16838"/>
          <w:pgMar w:top="1417" w:right="1701" w:bottom="1417" w:left="1701" w:header="624" w:footer="708" w:gutter="0"/>
          <w:pgNumType w:start="1"/>
          <w:cols w:space="708"/>
          <w:docGrid w:linePitch="360"/>
        </w:sectPr>
      </w:pPr>
    </w:p>
    <w:p w14:paraId="1ED59E74" w14:textId="582D5C70" w:rsidR="00A14D98" w:rsidRDefault="00A14D98" w:rsidP="00A14D98">
      <w:pPr>
        <w:pStyle w:val="Ttulo1"/>
      </w:pPr>
      <w:r>
        <w:lastRenderedPageBreak/>
        <w:t>Día 30/11/2023</w:t>
      </w:r>
      <w:r w:rsidR="001869F4">
        <w:t>; Definición de etapas y objetivos</w:t>
      </w:r>
    </w:p>
    <w:p w14:paraId="042C92ED" w14:textId="1776739D" w:rsidR="00A14D98" w:rsidRDefault="00A14D98" w:rsidP="00A14D98">
      <w:r>
        <w:t>Definición de las etapas del trabajo. El diagrama de flujo del trabajo es el siguiente:</w:t>
      </w:r>
    </w:p>
    <w:p w14:paraId="127AEB9A" w14:textId="77777777" w:rsidR="00AA7C2F" w:rsidRDefault="00A14D98" w:rsidP="004F1318">
      <w:pPr>
        <w:pStyle w:val="Sinespaciado"/>
      </w:pPr>
      <w:r>
        <w:rPr>
          <w:noProof/>
        </w:rPr>
        <w:drawing>
          <wp:inline distT="0" distB="0" distL="0" distR="0" wp14:anchorId="5635114D" wp14:editId="21017B5B">
            <wp:extent cx="3992088" cy="3652681"/>
            <wp:effectExtent l="0" t="0" r="8890" b="5080"/>
            <wp:docPr id="9974399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9945" name="Imagen 1" descr="Diagrama&#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698"/>
                    <a:stretch/>
                  </pic:blipFill>
                  <pic:spPr bwMode="auto">
                    <a:xfrm>
                      <a:off x="0" y="0"/>
                      <a:ext cx="4011463" cy="3670409"/>
                    </a:xfrm>
                    <a:prstGeom prst="rect">
                      <a:avLst/>
                    </a:prstGeom>
                    <a:noFill/>
                    <a:ln>
                      <a:noFill/>
                    </a:ln>
                    <a:extLst>
                      <a:ext uri="{53640926-AAD7-44D8-BBD7-CCE9431645EC}">
                        <a14:shadowObscured xmlns:a14="http://schemas.microsoft.com/office/drawing/2010/main"/>
                      </a:ext>
                    </a:extLst>
                  </pic:spPr>
                </pic:pic>
              </a:graphicData>
            </a:graphic>
          </wp:inline>
        </w:drawing>
      </w:r>
    </w:p>
    <w:p w14:paraId="7AAFB049" w14:textId="4810DC70" w:rsidR="00A14D98" w:rsidRDefault="00AA7C2F" w:rsidP="004F1318">
      <w:pPr>
        <w:pStyle w:val="piedefigura"/>
      </w:pPr>
      <w:r>
        <w:t xml:space="preserve">Figura </w:t>
      </w:r>
      <w:r w:rsidR="00A722D4">
        <w:fldChar w:fldCharType="begin"/>
      </w:r>
      <w:r w:rsidR="00A722D4">
        <w:instrText xml:space="preserve"> SEQ Figura \* ARABIC </w:instrText>
      </w:r>
      <w:r w:rsidR="00A722D4">
        <w:fldChar w:fldCharType="separate"/>
      </w:r>
      <w:r w:rsidR="00697AFD">
        <w:rPr>
          <w:noProof/>
        </w:rPr>
        <w:t>1</w:t>
      </w:r>
      <w:r w:rsidR="00A722D4">
        <w:rPr>
          <w:noProof/>
        </w:rPr>
        <w:fldChar w:fldCharType="end"/>
      </w:r>
      <w:r>
        <w:t>.- Fases del trabajo</w:t>
      </w:r>
    </w:p>
    <w:p w14:paraId="3D0D3CDA" w14:textId="77777777" w:rsidR="00A14D98" w:rsidRDefault="00A14D98" w:rsidP="00A14D98">
      <w:r>
        <w:t xml:space="preserve">Para conectar RoboDK con Matlab tiene que estar abierta la simulación en RoboDK antes de ejecutar el código. Los códigos de ejemplo están en la web de RoboDK: </w:t>
      </w:r>
      <w:hyperlink r:id="rId13" w:history="1">
        <w:r w:rsidRPr="006B5191">
          <w:rPr>
            <w:rStyle w:val="Hipervnculo"/>
          </w:rPr>
          <w:t>https://robodk.com/Matlab-API</w:t>
        </w:r>
      </w:hyperlink>
      <w:r>
        <w:t xml:space="preserve"> </w:t>
      </w:r>
    </w:p>
    <w:p w14:paraId="519CDB78" w14:textId="76D5F0E6" w:rsidR="00A14D98" w:rsidRDefault="00EB66E9" w:rsidP="00A14D98">
      <w:pPr>
        <w:pStyle w:val="Ttulo1"/>
        <w:spacing w:before="360"/>
      </w:pPr>
      <w:r>
        <w:t xml:space="preserve">Día </w:t>
      </w:r>
      <w:r w:rsidR="00A14D98">
        <w:t>03/12/2023</w:t>
      </w:r>
      <w:r w:rsidR="001869F4">
        <w:t>: Estudio del entorno de trabajo</w:t>
      </w:r>
    </w:p>
    <w:p w14:paraId="099C5B25" w14:textId="5A3CB9BC" w:rsidR="00A14D98" w:rsidRDefault="00A14D98" w:rsidP="00A14D98">
      <w:r>
        <w:t xml:space="preserve">Estudio de la conexión Matlab-RoboDK: En la </w:t>
      </w:r>
      <w:r>
        <w:rPr>
          <w:i/>
          <w:iCs/>
        </w:rPr>
        <w:t>C</w:t>
      </w:r>
      <w:r w:rsidRPr="00A14D98">
        <w:rPr>
          <w:i/>
          <w:iCs/>
        </w:rPr>
        <w:t xml:space="preserve">omand </w:t>
      </w:r>
      <w:r>
        <w:rPr>
          <w:i/>
          <w:iCs/>
        </w:rPr>
        <w:t>W</w:t>
      </w:r>
      <w:r w:rsidRPr="00A14D98">
        <w:rPr>
          <w:i/>
          <w:iCs/>
        </w:rPr>
        <w:t>indow</w:t>
      </w:r>
      <w:r>
        <w:t xml:space="preserve"> de Matlab poner doc Robolink y te lleva a una ayuda sobre la API. Para que funcione la programación desde Matlab tienen que estar en la misma carpeta el archivo .rdk y el .m. No olvidarse de establecerlos como </w:t>
      </w:r>
      <w:r w:rsidRPr="00A14D98">
        <w:rPr>
          <w:i/>
          <w:iCs/>
        </w:rPr>
        <w:t>Current Folder</w:t>
      </w:r>
      <w:r>
        <w:t xml:space="preserve"> antes de ejecutar el código de Matlab.</w:t>
      </w:r>
    </w:p>
    <w:p w14:paraId="4E615808" w14:textId="3EFF4EFD" w:rsidR="00A14D98" w:rsidRDefault="00A14D98" w:rsidP="00A14D98">
      <w:r>
        <w:t xml:space="preserve">En este vídeo se explica el funcionamiento de la API de la Matlab y cómo funcionan los movimientos en RoboDK. Es útil para saber programar los movimientos del robot: </w:t>
      </w:r>
      <w:hyperlink r:id="rId14" w:history="1">
        <w:r w:rsidRPr="006B5191">
          <w:rPr>
            <w:rStyle w:val="Hipervnculo"/>
          </w:rPr>
          <w:t>https://www.youtube.com/live/gsmKY3Ine4w?si=XLI5ucRP2_L-fyIv</w:t>
        </w:r>
      </w:hyperlink>
      <w:r>
        <w:t xml:space="preserve"> </w:t>
      </w:r>
      <w:r w:rsidR="00BB4203">
        <w:t>. Es necesario que en todos los scripts se incluyan las siguientes líneas, que son las que permiten establecer la conexión RoboDK-Matlab:</w:t>
      </w:r>
    </w:p>
    <w:p w14:paraId="6FA31BFA"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color w:val="008013"/>
          <w:sz w:val="20"/>
          <w:lang w:val="en-GB"/>
        </w:rPr>
        <w:lastRenderedPageBreak/>
        <w:t>%%</w:t>
      </w:r>
    </w:p>
    <w:p w14:paraId="5F7537C9"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color w:val="008013"/>
          <w:sz w:val="20"/>
          <w:lang w:val="en-GB"/>
        </w:rPr>
        <w:t>% Generate a Robolink object RDK. This object interface with RoboDK</w:t>
      </w:r>
    </w:p>
    <w:p w14:paraId="2EE9FE80"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sz w:val="20"/>
          <w:lang w:val="en-GB"/>
        </w:rPr>
        <w:t>RDK = Robolink;</w:t>
      </w:r>
    </w:p>
    <w:p w14:paraId="61D53E3A" w14:textId="77777777" w:rsidR="00AF5844" w:rsidRPr="00AF5844" w:rsidRDefault="00AF5844" w:rsidP="00AF5844">
      <w:pPr>
        <w:spacing w:after="0" w:line="240" w:lineRule="auto"/>
        <w:jc w:val="left"/>
        <w:rPr>
          <w:rFonts w:ascii="Consolas" w:hAnsi="Consolas"/>
          <w:sz w:val="20"/>
          <w:lang w:val="en-GB"/>
        </w:rPr>
      </w:pPr>
    </w:p>
    <w:p w14:paraId="4CC12D15"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color w:val="008013"/>
          <w:sz w:val="20"/>
          <w:lang w:val="en-GB"/>
        </w:rPr>
        <w:t>% Get the library path</w:t>
      </w:r>
    </w:p>
    <w:p w14:paraId="29EB5BB1" w14:textId="77777777" w:rsidR="00AF5844" w:rsidRPr="00AF5844" w:rsidRDefault="00AF5844" w:rsidP="00AF5844">
      <w:pPr>
        <w:spacing w:after="0" w:line="240" w:lineRule="auto"/>
        <w:jc w:val="left"/>
        <w:rPr>
          <w:rFonts w:ascii="Consolas" w:hAnsi="Consolas"/>
          <w:sz w:val="20"/>
          <w:lang w:val="en-GB"/>
        </w:rPr>
      </w:pPr>
      <w:r w:rsidRPr="00AF5844">
        <w:rPr>
          <w:rFonts w:ascii="Consolas" w:hAnsi="Consolas"/>
          <w:sz w:val="20"/>
          <w:lang w:val="en-GB"/>
        </w:rPr>
        <w:t>path=RDK.getParam(</w:t>
      </w:r>
      <w:r w:rsidRPr="00AF5844">
        <w:rPr>
          <w:rFonts w:ascii="Consolas" w:hAnsi="Consolas"/>
          <w:color w:val="A709F5"/>
          <w:sz w:val="20"/>
          <w:lang w:val="en-GB"/>
        </w:rPr>
        <w:t>'PATH_LIBRARY'</w:t>
      </w:r>
      <w:r w:rsidRPr="00AF5844">
        <w:rPr>
          <w:rFonts w:ascii="Consolas" w:hAnsi="Consolas"/>
          <w:sz w:val="20"/>
          <w:lang w:val="en-GB"/>
        </w:rPr>
        <w:t>);</w:t>
      </w:r>
    </w:p>
    <w:p w14:paraId="460C8D1C" w14:textId="77777777" w:rsidR="00AF5844" w:rsidRDefault="00AF5844" w:rsidP="00A14D98">
      <w:pPr>
        <w:rPr>
          <w:lang w:val="en-GB"/>
        </w:rPr>
      </w:pPr>
    </w:p>
    <w:p w14:paraId="077B1096" w14:textId="22EF012B" w:rsidR="00A14D98" w:rsidRDefault="00A14D98" w:rsidP="00A14D98">
      <w:r>
        <w:t>Consultar información sobre las matrices homogéneas y las rotaciones con RoboDK.</w:t>
      </w:r>
    </w:p>
    <w:p w14:paraId="4B8E71A9" w14:textId="77777777" w:rsidR="00EB66E9" w:rsidRDefault="00EB66E9" w:rsidP="00A14D98"/>
    <w:p w14:paraId="6FB4ACA5" w14:textId="64A6103D" w:rsidR="00EB66E9" w:rsidRPr="00EB66E9" w:rsidRDefault="00EB66E9" w:rsidP="00EB66E9">
      <w:pPr>
        <w:pStyle w:val="Ttulo1"/>
      </w:pPr>
      <w:r w:rsidRPr="00EB66E9">
        <w:t>Día 04/12/2023: Trabajos previos con RealSense</w:t>
      </w:r>
    </w:p>
    <w:p w14:paraId="4804DD78" w14:textId="77777777" w:rsidR="00EB66E9" w:rsidRDefault="00EB66E9" w:rsidP="00EB66E9">
      <w:r>
        <w:t xml:space="preserve">La aplicación de RealSense se descarga del siguiente link: </w:t>
      </w:r>
      <w:hyperlink r:id="rId15" w:history="1">
        <w:r w:rsidRPr="00CE7875">
          <w:rPr>
            <w:rStyle w:val="Hipervnculo"/>
          </w:rPr>
          <w:t>https://github.com/IntelRealSense/librealsense/releases/tag/v2.54.2</w:t>
        </w:r>
      </w:hyperlink>
      <w:r>
        <w:t xml:space="preserve"> , el archivo está en Assets, es el Intel.Real.Sense.SDK-WIN10-2.53.1.4623.exe. Esta versión es la anterior a la 2.54.2, que aparece en el primer link. Es mejor descargar la versión anterior porque permite trabajar con Matlab (en la nueva no aparece esta opción). El link de descarga de la versión 2.53.1 es: </w:t>
      </w:r>
      <w:hyperlink r:id="rId16" w:history="1">
        <w:r w:rsidRPr="00CE7875">
          <w:rPr>
            <w:rStyle w:val="Hipervnculo"/>
          </w:rPr>
          <w:t>https://github.com/IntelRealSense/librealsense/releases/tag/v2.53.1</w:t>
        </w:r>
      </w:hyperlink>
      <w:r>
        <w:t xml:space="preserve"> </w:t>
      </w:r>
    </w:p>
    <w:p w14:paraId="7DB13309" w14:textId="77777777" w:rsidR="00EB66E9" w:rsidRDefault="00EB66E9" w:rsidP="00EB66E9">
      <w:r>
        <w:t xml:space="preserve">En este link se encuentra una pequeña guía para trabajar con la cámara y Matlab: </w:t>
      </w:r>
      <w:hyperlink r:id="rId17" w:history="1">
        <w:r w:rsidRPr="001265E6">
          <w:rPr>
            <w:rStyle w:val="Hipervnculo"/>
          </w:rPr>
          <w:t>https://github.com/adi226/Intel-RealSense-Guide/blob/master/Intel%20Realsense%20Guide.pdf</w:t>
        </w:r>
      </w:hyperlink>
      <w:r>
        <w:t xml:space="preserve"> </w:t>
      </w:r>
    </w:p>
    <w:p w14:paraId="11FFD66F" w14:textId="259F0F6A" w:rsidR="00EB66E9" w:rsidRDefault="00EB66E9" w:rsidP="00EB66E9">
      <w:r>
        <w:t xml:space="preserve">Al trabajar con la cámara RealSense da un error al intentar capturar colores. La profundidad la captura correctamente. Probablemente, sea un problema de configuración de la misma. </w:t>
      </w:r>
      <w:r w:rsidR="0015788B">
        <w:t>Aunque, tal vez sea más sencillo trabajar con una cámara RGB.</w:t>
      </w:r>
    </w:p>
    <w:p w14:paraId="06959DAB" w14:textId="77777777" w:rsidR="004F1318" w:rsidRDefault="004F1318" w:rsidP="004F1318">
      <w:pPr>
        <w:pStyle w:val="Sinespaciado"/>
      </w:pPr>
      <w:r>
        <w:rPr>
          <w:noProof/>
        </w:rPr>
        <w:drawing>
          <wp:inline distT="0" distB="0" distL="0" distR="0" wp14:anchorId="2B2952D9" wp14:editId="521A7790">
            <wp:extent cx="2297817" cy="2258219"/>
            <wp:effectExtent l="0" t="0" r="7620" b="8890"/>
            <wp:docPr id="535205579" name="Imagen 2" descr="Computadora de escritorio sobre superficie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5579" name="Imagen 2" descr="Computadora de escritorio sobre superficie de madera&#10;&#10;Descripción generada automáticamente con confianza m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l="29625" t="27954" r="24501" b="38247"/>
                    <a:stretch/>
                  </pic:blipFill>
                  <pic:spPr bwMode="auto">
                    <a:xfrm>
                      <a:off x="0" y="0"/>
                      <a:ext cx="2308706" cy="2268920"/>
                    </a:xfrm>
                    <a:prstGeom prst="rect">
                      <a:avLst/>
                    </a:prstGeom>
                    <a:noFill/>
                    <a:ln>
                      <a:noFill/>
                    </a:ln>
                    <a:extLst>
                      <a:ext uri="{53640926-AAD7-44D8-BBD7-CCE9431645EC}">
                        <a14:shadowObscured xmlns:a14="http://schemas.microsoft.com/office/drawing/2010/main"/>
                      </a:ext>
                    </a:extLst>
                  </pic:spPr>
                </pic:pic>
              </a:graphicData>
            </a:graphic>
          </wp:inline>
        </w:drawing>
      </w:r>
    </w:p>
    <w:p w14:paraId="2E0CCDCB" w14:textId="555C837B" w:rsidR="00406491" w:rsidRPr="00AF5844" w:rsidRDefault="004F1318" w:rsidP="00AF5844">
      <w:pPr>
        <w:pStyle w:val="piedefigura"/>
        <w:rPr>
          <w:sz w:val="24"/>
        </w:rPr>
      </w:pPr>
      <w:r>
        <w:t xml:space="preserve">Figura </w:t>
      </w:r>
      <w:r w:rsidR="00A722D4">
        <w:fldChar w:fldCharType="begin"/>
      </w:r>
      <w:r w:rsidR="00A722D4">
        <w:instrText xml:space="preserve"> SEQ Figura \* ARABIC </w:instrText>
      </w:r>
      <w:r w:rsidR="00A722D4">
        <w:fldChar w:fldCharType="separate"/>
      </w:r>
      <w:r w:rsidR="00697AFD">
        <w:rPr>
          <w:noProof/>
        </w:rPr>
        <w:t>2</w:t>
      </w:r>
      <w:r w:rsidR="00A722D4">
        <w:rPr>
          <w:noProof/>
        </w:rPr>
        <w:fldChar w:fldCharType="end"/>
      </w:r>
      <w:r>
        <w:t>.- Cámara RealSense</w:t>
      </w:r>
    </w:p>
    <w:p w14:paraId="23257E9F" w14:textId="7DA5D688" w:rsidR="00A14D98" w:rsidRDefault="00A14D98" w:rsidP="00A14D98">
      <w:pPr>
        <w:pStyle w:val="Ttulo1"/>
      </w:pPr>
      <w:r>
        <w:lastRenderedPageBreak/>
        <w:t>05/12/2023</w:t>
      </w:r>
      <w:r w:rsidR="001869F4">
        <w:t xml:space="preserve">: </w:t>
      </w:r>
      <w:r w:rsidR="0015788B">
        <w:t>Evaluación de cámaras y c</w:t>
      </w:r>
      <w:r w:rsidR="001869F4">
        <w:t>aptura de movimiento con Mocap</w:t>
      </w:r>
    </w:p>
    <w:p w14:paraId="0EFB69E9" w14:textId="77777777" w:rsidR="00AA7C2F" w:rsidRDefault="00406491" w:rsidP="00AA7C2F">
      <w:r>
        <w:t xml:space="preserve">La segunda parte del trabajo tiene que hacerse con una cámara RGB, que permite capturar colores y formas. El tratamiento de la imagen debe ser en blanco y negro. En el Campus Virtual está el fichero de Matlab con los pasos a seguir. </w:t>
      </w:r>
      <w:r w:rsidR="00AA7C2F">
        <w:t xml:space="preserve">El funcionamiento de la cámara es muy sencillo, basta con conectarla al ordenador a través del cable USB y tener en Matlab descargada la </w:t>
      </w:r>
      <w:r w:rsidR="00AA7C2F" w:rsidRPr="00AA7C2F">
        <w:rPr>
          <w:i/>
          <w:iCs/>
        </w:rPr>
        <w:t>toolbox</w:t>
      </w:r>
      <w:r w:rsidR="00AA7C2F">
        <w:t xml:space="preserve"> para trabajar con cámaras de vídeo.</w:t>
      </w:r>
    </w:p>
    <w:p w14:paraId="6B9B7402" w14:textId="77777777" w:rsidR="004F1318" w:rsidRDefault="00AA7C2F" w:rsidP="004F1318">
      <w:pPr>
        <w:pStyle w:val="Sinespaciado"/>
      </w:pPr>
      <w:r>
        <w:rPr>
          <w:noProof/>
        </w:rPr>
        <w:drawing>
          <wp:inline distT="0" distB="0" distL="0" distR="0" wp14:anchorId="0BB0C9D8" wp14:editId="183C1E5D">
            <wp:extent cx="1729212" cy="2446337"/>
            <wp:effectExtent l="0" t="0" r="4445" b="0"/>
            <wp:docPr id="128857722" name="Imagen 1" descr="Una cámara foto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722" name="Imagen 1" descr="Una cámara fotográfica&#10;&#10;Descripción generada automáticamente con confianza media"/>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9" t="20073" r="26615" b="27358"/>
                    <a:stretch/>
                  </pic:blipFill>
                  <pic:spPr bwMode="auto">
                    <a:xfrm>
                      <a:off x="0" y="0"/>
                      <a:ext cx="1735764" cy="2455606"/>
                    </a:xfrm>
                    <a:prstGeom prst="rect">
                      <a:avLst/>
                    </a:prstGeom>
                    <a:noFill/>
                    <a:ln>
                      <a:noFill/>
                    </a:ln>
                    <a:extLst>
                      <a:ext uri="{53640926-AAD7-44D8-BBD7-CCE9431645EC}">
                        <a14:shadowObscured xmlns:a14="http://schemas.microsoft.com/office/drawing/2010/main"/>
                      </a:ext>
                    </a:extLst>
                  </pic:spPr>
                </pic:pic>
              </a:graphicData>
            </a:graphic>
          </wp:inline>
        </w:drawing>
      </w:r>
    </w:p>
    <w:p w14:paraId="4FA337F0" w14:textId="33F1C1F0" w:rsidR="00AA7C2F" w:rsidRDefault="004F1318" w:rsidP="004F1318">
      <w:pPr>
        <w:pStyle w:val="piedefigura"/>
      </w:pPr>
      <w:r>
        <w:t xml:space="preserve">Figura </w:t>
      </w:r>
      <w:r w:rsidR="00A722D4">
        <w:fldChar w:fldCharType="begin"/>
      </w:r>
      <w:r w:rsidR="00A722D4">
        <w:instrText xml:space="preserve"> SEQ Figura \* ARABIC </w:instrText>
      </w:r>
      <w:r w:rsidR="00A722D4">
        <w:fldChar w:fldCharType="separate"/>
      </w:r>
      <w:r w:rsidR="00697AFD">
        <w:rPr>
          <w:noProof/>
        </w:rPr>
        <w:t>3</w:t>
      </w:r>
      <w:r w:rsidR="00A722D4">
        <w:rPr>
          <w:noProof/>
        </w:rPr>
        <w:fldChar w:fldCharType="end"/>
      </w:r>
      <w:r>
        <w:t>.- Cámara RGB</w:t>
      </w:r>
    </w:p>
    <w:p w14:paraId="1BBF6AC8" w14:textId="1136F490" w:rsidR="00A14D98" w:rsidRDefault="00A14D98" w:rsidP="00A14D98">
      <w:r>
        <w:t>Captura de Mocap: Para una primera prueba de</w:t>
      </w:r>
      <w:r w:rsidR="007A1ABD">
        <w:t xml:space="preserve">l tratamiento de datos con Matlab para pasárselos al robot, se capturan una serie de movimientos con las cámaras creando un único sólido rígido. El objetivo es convertir este movimiento en puntos con coordenadas x, y, z que se le puedan pasar al robot como </w:t>
      </w:r>
      <w:r w:rsidR="007A1ABD" w:rsidRPr="007A1ABD">
        <w:rPr>
          <w:i/>
          <w:iCs/>
        </w:rPr>
        <w:t>targets</w:t>
      </w:r>
      <w:r w:rsidR="007A1ABD">
        <w:t>.  El sistema de referencia de las cámaras y el robot no es el mismo, es por ello que se debe crear un nuevo sistema de referencia en RoboDK que coincida con el de las cámaras.</w:t>
      </w:r>
      <w:r w:rsidR="009C5169">
        <w:t xml:space="preserve"> Es necesario medir las distancias del </w:t>
      </w:r>
      <w:r w:rsidR="009C5169" w:rsidRPr="009C5169">
        <w:rPr>
          <w:i/>
          <w:iCs/>
        </w:rPr>
        <w:t>ground plane</w:t>
      </w:r>
      <w:r w:rsidR="009C5169">
        <w:t xml:space="preserve"> de Mocap respecto de la base del robot</w:t>
      </w:r>
      <w:r w:rsidR="00233045">
        <w:t>.</w:t>
      </w:r>
    </w:p>
    <w:p w14:paraId="46D3D724" w14:textId="77777777" w:rsidR="00F140BF" w:rsidRDefault="00F140BF" w:rsidP="003410A3">
      <w:pPr>
        <w:pStyle w:val="Sinespaciado"/>
      </w:pPr>
      <w:r>
        <w:rPr>
          <w:noProof/>
        </w:rPr>
        <w:drawing>
          <wp:inline distT="0" distB="0" distL="0" distR="0" wp14:anchorId="7317CFA5" wp14:editId="00C0E8DC">
            <wp:extent cx="2313940" cy="1955800"/>
            <wp:effectExtent l="0" t="0" r="0" b="6350"/>
            <wp:docPr id="57399040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90404" name="Imagen 4" descr="Gráf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940" cy="1955800"/>
                    </a:xfrm>
                    <a:prstGeom prst="rect">
                      <a:avLst/>
                    </a:prstGeom>
                    <a:noFill/>
                    <a:ln>
                      <a:noFill/>
                    </a:ln>
                  </pic:spPr>
                </pic:pic>
              </a:graphicData>
            </a:graphic>
          </wp:inline>
        </w:drawing>
      </w:r>
    </w:p>
    <w:p w14:paraId="05F5DB5C" w14:textId="583AE917" w:rsidR="00F140BF" w:rsidRDefault="00F140BF" w:rsidP="00F140BF">
      <w:pPr>
        <w:pStyle w:val="piedefigura"/>
      </w:pPr>
      <w:r>
        <w:t xml:space="preserve">Figura </w:t>
      </w:r>
      <w:r w:rsidR="00A722D4">
        <w:fldChar w:fldCharType="begin"/>
      </w:r>
      <w:r w:rsidR="00A722D4">
        <w:instrText xml:space="preserve"> SEQ Figura \* ARABIC </w:instrText>
      </w:r>
      <w:r w:rsidR="00A722D4">
        <w:fldChar w:fldCharType="separate"/>
      </w:r>
      <w:r w:rsidR="00697AFD">
        <w:rPr>
          <w:noProof/>
        </w:rPr>
        <w:t>4</w:t>
      </w:r>
      <w:r w:rsidR="00A722D4">
        <w:rPr>
          <w:noProof/>
        </w:rPr>
        <w:fldChar w:fldCharType="end"/>
      </w:r>
      <w:r>
        <w:t>.- Ejes en Mocap. En rojo X, en verde Z y en azul Y</w:t>
      </w:r>
    </w:p>
    <w:p w14:paraId="3D9FDDA2" w14:textId="77777777" w:rsidR="00F140BF" w:rsidRDefault="00233045" w:rsidP="003410A3">
      <w:pPr>
        <w:pStyle w:val="Sinespaciado"/>
      </w:pPr>
      <w:r>
        <w:rPr>
          <w:noProof/>
        </w:rPr>
        <w:lastRenderedPageBreak/>
        <w:drawing>
          <wp:inline distT="0" distB="0" distL="0" distR="0" wp14:anchorId="1287F0F6" wp14:editId="7EDBDDF7">
            <wp:extent cx="3035589" cy="2433320"/>
            <wp:effectExtent l="0" t="0" r="0" b="5080"/>
            <wp:docPr id="59261698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16989" name="Imagen 3"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6834" cy="2450350"/>
                    </a:xfrm>
                    <a:prstGeom prst="rect">
                      <a:avLst/>
                    </a:prstGeom>
                    <a:noFill/>
                    <a:ln>
                      <a:noFill/>
                    </a:ln>
                  </pic:spPr>
                </pic:pic>
              </a:graphicData>
            </a:graphic>
          </wp:inline>
        </w:drawing>
      </w:r>
    </w:p>
    <w:p w14:paraId="321317CB" w14:textId="55456CA3" w:rsidR="00233045" w:rsidRDefault="00F140BF" w:rsidP="003410A3">
      <w:pPr>
        <w:pStyle w:val="piedefigura"/>
      </w:pPr>
      <w:r>
        <w:t xml:space="preserve">Figura </w:t>
      </w:r>
      <w:r w:rsidR="00A722D4">
        <w:fldChar w:fldCharType="begin"/>
      </w:r>
      <w:r w:rsidR="00A722D4">
        <w:instrText xml:space="preserve"> SEQ Figura \* ARABIC </w:instrText>
      </w:r>
      <w:r w:rsidR="00A722D4">
        <w:fldChar w:fldCharType="separate"/>
      </w:r>
      <w:r w:rsidR="00697AFD">
        <w:rPr>
          <w:noProof/>
        </w:rPr>
        <w:t>5</w:t>
      </w:r>
      <w:r w:rsidR="00A722D4">
        <w:rPr>
          <w:noProof/>
        </w:rPr>
        <w:fldChar w:fldCharType="end"/>
      </w:r>
      <w:r>
        <w:t xml:space="preserve">.- Ejes </w:t>
      </w:r>
      <w:r w:rsidR="003410A3">
        <w:t>de la base del UR3e. En rojo X, en verde Y y en azul Z</w:t>
      </w:r>
    </w:p>
    <w:p w14:paraId="4D60E4D5" w14:textId="77777777" w:rsidR="003410A3" w:rsidRDefault="003410A3" w:rsidP="003410A3">
      <w:pPr>
        <w:pStyle w:val="piedefigura"/>
      </w:pPr>
    </w:p>
    <w:p w14:paraId="12F94A45" w14:textId="72696485" w:rsidR="000410C2" w:rsidRDefault="009C5169" w:rsidP="009C5169">
      <w:pPr>
        <w:pStyle w:val="Ttulo1"/>
      </w:pPr>
      <w:r>
        <w:t xml:space="preserve">Día </w:t>
      </w:r>
      <w:r w:rsidR="006B1091">
        <w:t>11/12/2023</w:t>
      </w:r>
      <w:r>
        <w:t>; Tratamiento de imágenes para machine learning</w:t>
      </w:r>
    </w:p>
    <w:p w14:paraId="766A76AE" w14:textId="41059A40" w:rsidR="006B1091" w:rsidRDefault="009C5169" w:rsidP="00A14D98">
      <w:r>
        <w:t>Dentro de la segunda parte del trabajo se busca que el robot sea capaz de distinguir piezas con grietas y sin ellas</w:t>
      </w:r>
      <w:r w:rsidR="00C142B9">
        <w:t>. Para evaluar el funcionamiento de la cámara RGB se utiliza el</w:t>
      </w:r>
      <w:r w:rsidR="00703678">
        <w:t xml:space="preserve"> archivo de GitHub</w:t>
      </w:r>
      <w:r w:rsidR="00240762">
        <w:t xml:space="preserve"> </w:t>
      </w:r>
      <w:r w:rsidR="00240762" w:rsidRPr="00240762">
        <w:rPr>
          <w:i/>
          <w:iCs/>
        </w:rPr>
        <w:t>script_camara</w:t>
      </w:r>
      <w:r w:rsidR="00240762">
        <w:t xml:space="preserve">. Con este archivo se </w:t>
      </w:r>
      <w:r w:rsidR="00640D65">
        <w:t xml:space="preserve">realizan diferentes comprobaciones para garantizar la correcta captura de las imágenes. </w:t>
      </w:r>
    </w:p>
    <w:p w14:paraId="23BF239E" w14:textId="37C241BC" w:rsidR="00640D65" w:rsidRDefault="00640D65" w:rsidP="00A14D98">
      <w:r>
        <w:t>Después de varias pruebas, se concluye que la cámara es muy sensible a la luz, de modo que para que pueda apreciar bien las formas de los legos se debe poner un fondo negro detrás del objeto a capturar. A su vez, la definición de la cámara no es alta y en la imagen que debe guardarse para</w:t>
      </w:r>
      <w:r w:rsidR="00473DA4">
        <w:t>, posteriormente, clasificarla, no se ve bien la grieta, lo que puede dificultar el tratamiento de las imágenes. Pro</w:t>
      </w:r>
      <w:r w:rsidR="00DC149C">
        <w:t>b</w:t>
      </w:r>
      <w:r w:rsidR="00473DA4">
        <w:t>a</w:t>
      </w:r>
      <w:r w:rsidR="00DC149C">
        <w:t>b</w:t>
      </w:r>
      <w:r w:rsidR="00473DA4">
        <w:t>l</w:t>
      </w:r>
      <w:r w:rsidR="00DC149C">
        <w:t>e</w:t>
      </w:r>
      <w:r w:rsidR="00473DA4">
        <w:t>mente, sea necesario utilizar una cámara con mayor definición.</w:t>
      </w:r>
    </w:p>
    <w:p w14:paraId="3736F6AA" w14:textId="77777777" w:rsidR="00256ED5" w:rsidRPr="00240762" w:rsidRDefault="00256ED5" w:rsidP="00A14D98"/>
    <w:p w14:paraId="0553A26E" w14:textId="45BBC6E8" w:rsidR="000410C2" w:rsidRDefault="00787F36" w:rsidP="00E0250F">
      <w:pPr>
        <w:pStyle w:val="Ttulo1"/>
      </w:pPr>
      <w:r>
        <w:t>D</w:t>
      </w:r>
      <w:r w:rsidR="00E0250F">
        <w:t xml:space="preserve">ía </w:t>
      </w:r>
      <w:r w:rsidR="000410C2">
        <w:t>12/12/2023</w:t>
      </w:r>
      <w:r w:rsidR="00E0250F">
        <w:t>: Conexión RoboDK</w:t>
      </w:r>
      <w:r w:rsidR="00A84ECF">
        <w:t>-</w:t>
      </w:r>
      <w:r w:rsidR="00E0250F">
        <w:t>Matlab</w:t>
      </w:r>
      <w:r w:rsidR="00A84ECF">
        <w:t xml:space="preserve"> y Matlab-UR3e</w:t>
      </w:r>
    </w:p>
    <w:p w14:paraId="31003809" w14:textId="01F41C35" w:rsidR="00E0250F" w:rsidRDefault="00BB4203" w:rsidP="00E0250F">
      <w:r>
        <w:t>Una vez comprobado que la conexión RoboDK Matlab funciona</w:t>
      </w:r>
      <w:r w:rsidR="00AF5844">
        <w:t xml:space="preserve"> queda establecer la conexión con el robot real</w:t>
      </w:r>
      <w:r w:rsidR="002C3F5C">
        <w:t xml:space="preserve">. En primer lugar, se debe establecer la conexión en remoto </w:t>
      </w:r>
      <w:r w:rsidR="00361B51">
        <w:t>del UR3e y RoboDK</w:t>
      </w:r>
      <w:r w:rsidR="00DC7063">
        <w:t>. Se debe verificar que están conectados a la misma red y establecer en la consola del UR3 la opción de control remoto. En RoboDK</w:t>
      </w:r>
      <w:r w:rsidR="00785CD4">
        <w:t xml:space="preserve">, en la pestaña </w:t>
      </w:r>
      <w:r w:rsidR="009356A0">
        <w:t>C</w:t>
      </w:r>
      <w:r w:rsidR="00785CD4">
        <w:t xml:space="preserve">onectar </w:t>
      </w:r>
      <w:r w:rsidR="009356A0">
        <w:t>en la IP se debe establecer la misma IP a la que está conectado el UR3e y darle a conectar. En Matlab</w:t>
      </w:r>
      <w:r w:rsidR="007754A6">
        <w:t>, se debe escribir el comando robot.Connect(), si el resultado es 1 la conexión se ha hecho correctamente, si es 0 es que no se ha establecido la conexión</w:t>
      </w:r>
      <w:r w:rsidR="00730F3B">
        <w:t xml:space="preserve">. </w:t>
      </w:r>
      <w:r w:rsidR="00730F3B">
        <w:lastRenderedPageBreak/>
        <w:t>A continuación, ejecutar el comando robot.RunProgram(). Se puede comprobar que el robot se mueve tanto en la simulación como en la realidad</w:t>
      </w:r>
      <w:r w:rsidR="00C23777">
        <w:t xml:space="preserve"> (en esta página se explica como establecer la conexión y da información sobre estos comandos: </w:t>
      </w:r>
      <w:hyperlink r:id="rId22" w:history="1">
        <w:r w:rsidR="008105B4" w:rsidRPr="00234777">
          <w:rPr>
            <w:rStyle w:val="Hipervnculo"/>
          </w:rPr>
          <w:t>https://robodk.com/forum/Thread-Using-Matlab-to-control-real-robot</w:t>
        </w:r>
      </w:hyperlink>
      <w:r w:rsidR="008105B4">
        <w:t xml:space="preserve"> ).</w:t>
      </w:r>
      <w:r w:rsidR="001337B9">
        <w:t xml:space="preserve"> </w:t>
      </w:r>
    </w:p>
    <w:p w14:paraId="27EBE0E2" w14:textId="2A9024EA" w:rsidR="001337B9" w:rsidRDefault="001337B9" w:rsidP="00E0250F">
      <w:r>
        <w:t xml:space="preserve">En esta sesión, se ejecutó </w:t>
      </w:r>
      <w:r w:rsidR="00DD54DE">
        <w:t>sobre el robot el scrip titulado myUR3</w:t>
      </w:r>
      <w:r w:rsidR="00A226D7">
        <w:t xml:space="preserve"> y se comprobó su correcto funcionamiento. </w:t>
      </w:r>
      <w:r w:rsidR="00606D08">
        <w:t>Finalmente, se grabó con Mocap un movimiento</w:t>
      </w:r>
      <w:r w:rsidR="004E591E">
        <w:t xml:space="preserve"> para, posteriormente, tratarlo desde Matlab y poder crear un programa para que el robot siga esos movimientos. </w:t>
      </w:r>
      <w:r w:rsidR="00192F5F">
        <w:t xml:space="preserve">El </w:t>
      </w:r>
      <w:r w:rsidR="00192F5F">
        <w:rPr>
          <w:i/>
          <w:iCs/>
        </w:rPr>
        <w:t xml:space="preserve">ground plane </w:t>
      </w:r>
      <w:r w:rsidR="00192F5F">
        <w:t>en</w:t>
      </w:r>
      <w:r w:rsidR="004E591E">
        <w:t xml:space="preserve"> Mocap </w:t>
      </w:r>
      <w:r w:rsidR="00192F5F">
        <w:t>se estableció en la base del robot</w:t>
      </w:r>
      <w:r w:rsidR="005266CC">
        <w:t>, si bien, esta no es la mejor posición para colocar el eje de referencia en RoboDK debido a que el robot tiene problemas para alcanzar las posiciones</w:t>
      </w:r>
      <w:r w:rsidR="004E591E">
        <w:t>:</w:t>
      </w:r>
    </w:p>
    <w:p w14:paraId="0D45AA57" w14:textId="77777777" w:rsidR="00192F5F" w:rsidRDefault="00192F5F" w:rsidP="00192F5F">
      <w:pPr>
        <w:pStyle w:val="Sinespaciado"/>
        <w:keepNext/>
      </w:pPr>
      <w:r>
        <w:rPr>
          <w:noProof/>
        </w:rPr>
        <w:drawing>
          <wp:inline distT="0" distB="0" distL="0" distR="0" wp14:anchorId="153F193C" wp14:editId="58FDF088">
            <wp:extent cx="1910729" cy="2548299"/>
            <wp:effectExtent l="0" t="0" r="0" b="4445"/>
            <wp:docPr id="263743176" name="Imagen 5" descr="Imagen que contiene interior, tabla, cocina, mostr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3176" name="Imagen 5" descr="Imagen que contiene interior, tabla, cocina, mostrador&#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479" cy="2551967"/>
                    </a:xfrm>
                    <a:prstGeom prst="rect">
                      <a:avLst/>
                    </a:prstGeom>
                    <a:noFill/>
                    <a:ln>
                      <a:noFill/>
                    </a:ln>
                  </pic:spPr>
                </pic:pic>
              </a:graphicData>
            </a:graphic>
          </wp:inline>
        </w:drawing>
      </w:r>
    </w:p>
    <w:p w14:paraId="30B7BDF5" w14:textId="170A6F94" w:rsidR="00192F5F" w:rsidRPr="00192F5F" w:rsidRDefault="00192F5F" w:rsidP="00192F5F">
      <w:pPr>
        <w:pStyle w:val="piedefigura"/>
      </w:pPr>
      <w:r w:rsidRPr="00192F5F">
        <w:t xml:space="preserve">Figura </w:t>
      </w:r>
      <w:r>
        <w:fldChar w:fldCharType="begin"/>
      </w:r>
      <w:r w:rsidRPr="00192F5F">
        <w:instrText xml:space="preserve"> SEQ Figura \* ARABIC </w:instrText>
      </w:r>
      <w:r>
        <w:fldChar w:fldCharType="separate"/>
      </w:r>
      <w:r w:rsidR="00697AFD">
        <w:rPr>
          <w:noProof/>
        </w:rPr>
        <w:t>6</w:t>
      </w:r>
      <w:r>
        <w:fldChar w:fldCharType="end"/>
      </w:r>
      <w:r w:rsidRPr="00192F5F">
        <w:t xml:space="preserve">.- </w:t>
      </w:r>
      <w:r w:rsidRPr="006D1DCB">
        <w:rPr>
          <w:i/>
          <w:iCs/>
        </w:rPr>
        <w:t>Ground plane</w:t>
      </w:r>
      <w:r w:rsidRPr="00192F5F">
        <w:t xml:space="preserve"> de Mocap en la</w:t>
      </w:r>
      <w:r>
        <w:t xml:space="preserve"> captura del día 12/12/2023</w:t>
      </w:r>
    </w:p>
    <w:p w14:paraId="5F101396" w14:textId="77777777" w:rsidR="00006E68" w:rsidRPr="00192F5F" w:rsidRDefault="00006E68" w:rsidP="00A14D98"/>
    <w:p w14:paraId="43E8F9D2" w14:textId="3DE16DE3" w:rsidR="006F3D45" w:rsidRPr="006F3D45" w:rsidRDefault="006D1DCB" w:rsidP="006F3D45">
      <w:pPr>
        <w:pStyle w:val="Ttulo1"/>
      </w:pPr>
      <w:r>
        <w:t xml:space="preserve">Día </w:t>
      </w:r>
      <w:r w:rsidR="00006E68" w:rsidRPr="00323E36">
        <w:t>13/12/2023</w:t>
      </w:r>
      <w:r>
        <w:t xml:space="preserve">: </w:t>
      </w:r>
      <w:r w:rsidR="006F3D45">
        <w:t>Preparación del script en Matlab</w:t>
      </w:r>
    </w:p>
    <w:p w14:paraId="2BB3C5D3" w14:textId="451C4CCB" w:rsidR="00710082" w:rsidRDefault="00336BB6" w:rsidP="00710082">
      <w:r>
        <w:t xml:space="preserve">En esta sesión se consiguió crear un </w:t>
      </w:r>
      <w:r w:rsidRPr="00336BB6">
        <w:rPr>
          <w:i/>
          <w:iCs/>
        </w:rPr>
        <w:t>srcipt</w:t>
      </w:r>
      <w:r>
        <w:rPr>
          <w:i/>
          <w:iCs/>
        </w:rPr>
        <w:t xml:space="preserve"> </w:t>
      </w:r>
      <w:r w:rsidR="00306325">
        <w:t xml:space="preserve">de Matlab </w:t>
      </w:r>
      <w:r w:rsidR="0078137E">
        <w:t>que genera un programa en RoboDK con todos los puntos objetivo a los que debe moverse el robot. Para ello</w:t>
      </w:r>
      <w:r w:rsidR="0078137E">
        <w:rPr>
          <w:i/>
          <w:iCs/>
        </w:rPr>
        <w:t xml:space="preserve">, </w:t>
      </w:r>
      <w:r w:rsidR="0078137E">
        <w:t xml:space="preserve">se toma como ejemplo el </w:t>
      </w:r>
      <w:r w:rsidR="0078137E">
        <w:rPr>
          <w:i/>
          <w:iCs/>
        </w:rPr>
        <w:t>script</w:t>
      </w:r>
      <w:r w:rsidR="0078137E">
        <w:t xml:space="preserve"> de la web</w:t>
      </w:r>
      <w:r w:rsidR="00006E68">
        <w:t xml:space="preserve"> </w:t>
      </w:r>
      <w:hyperlink r:id="rId24" w:history="1">
        <w:r w:rsidR="00846C5E" w:rsidRPr="008321B4">
          <w:rPr>
            <w:rStyle w:val="Hipervnculo"/>
          </w:rPr>
          <w:t>https://robodk.com/Matlab-API</w:t>
        </w:r>
      </w:hyperlink>
      <w:r w:rsidR="00846C5E">
        <w:t xml:space="preserve"> , del </w:t>
      </w:r>
      <w:r w:rsidR="00891849">
        <w:t>apartado How to generate a robot progra</w:t>
      </w:r>
      <w:r w:rsidR="00627661">
        <w:t xml:space="preserve">m. </w:t>
      </w:r>
      <w:r w:rsidR="00710082">
        <w:t xml:space="preserve">Además, en la web hay un ejemplo de colocación de la herramienta que puede ser útil a futuro. </w:t>
      </w:r>
    </w:p>
    <w:p w14:paraId="31268548" w14:textId="2AB8F56A" w:rsidR="00CE5003" w:rsidRDefault="00627661" w:rsidP="00627661">
      <w:pPr>
        <w:rPr>
          <w:color w:val="333333"/>
          <w:szCs w:val="24"/>
        </w:rPr>
      </w:pPr>
      <w:r>
        <w:t xml:space="preserve">Al </w:t>
      </w:r>
      <w:r>
        <w:rPr>
          <w:i/>
          <w:iCs/>
        </w:rPr>
        <w:t>script</w:t>
      </w:r>
      <w:r>
        <w:t xml:space="preserve"> </w:t>
      </w:r>
      <w:r w:rsidR="00C565F8">
        <w:t xml:space="preserve">se le añade una sección en la que los datos obtenidos como </w:t>
      </w:r>
      <w:r w:rsidR="00C565F8" w:rsidRPr="00C565F8">
        <w:rPr>
          <w:i/>
          <w:iCs/>
        </w:rPr>
        <w:t>quaternions</w:t>
      </w:r>
      <w:r w:rsidR="00CE5003" w:rsidRPr="00627661">
        <w:rPr>
          <w:rFonts w:ascii="Consolas" w:hAnsi="Consolas"/>
          <w:color w:val="333333"/>
          <w:sz w:val="18"/>
          <w:szCs w:val="18"/>
        </w:rPr>
        <w:t xml:space="preserve"> </w:t>
      </w:r>
      <w:r w:rsidR="00C565F8">
        <w:rPr>
          <w:color w:val="333333"/>
          <w:szCs w:val="24"/>
        </w:rPr>
        <w:t>se transforman en matrices homogéneas.</w:t>
      </w:r>
    </w:p>
    <w:p w14:paraId="2035B7B1" w14:textId="77777777" w:rsidR="00710082" w:rsidRPr="00710082" w:rsidRDefault="00710082" w:rsidP="00710082">
      <w:pPr>
        <w:spacing w:after="0" w:line="240" w:lineRule="auto"/>
        <w:jc w:val="left"/>
        <w:rPr>
          <w:rFonts w:ascii="Consolas" w:hAnsi="Consolas"/>
          <w:sz w:val="20"/>
        </w:rPr>
      </w:pPr>
      <w:r w:rsidRPr="00710082">
        <w:rPr>
          <w:rFonts w:ascii="Consolas" w:hAnsi="Consolas"/>
          <w:color w:val="008013"/>
          <w:sz w:val="20"/>
        </w:rPr>
        <w:t>%%</w:t>
      </w:r>
    </w:p>
    <w:p w14:paraId="47D4BEE4" w14:textId="77777777" w:rsidR="00710082" w:rsidRPr="00710082" w:rsidRDefault="00710082" w:rsidP="00710082">
      <w:pPr>
        <w:spacing w:after="0" w:line="240" w:lineRule="auto"/>
        <w:jc w:val="left"/>
        <w:rPr>
          <w:rFonts w:ascii="Consolas" w:hAnsi="Consolas"/>
          <w:sz w:val="20"/>
        </w:rPr>
      </w:pPr>
      <w:r w:rsidRPr="00710082">
        <w:rPr>
          <w:rFonts w:ascii="Consolas" w:hAnsi="Consolas"/>
          <w:color w:val="008013"/>
          <w:sz w:val="20"/>
        </w:rPr>
        <w:t>% Creación del programa de movimiento del robot</w:t>
      </w:r>
    </w:p>
    <w:p w14:paraId="47AC1681" w14:textId="77777777" w:rsidR="00710082" w:rsidRPr="00710082" w:rsidRDefault="00710082" w:rsidP="00710082">
      <w:pPr>
        <w:spacing w:after="0" w:line="240" w:lineRule="auto"/>
        <w:jc w:val="left"/>
        <w:rPr>
          <w:rFonts w:ascii="Consolas" w:hAnsi="Consolas"/>
          <w:sz w:val="20"/>
        </w:rPr>
      </w:pPr>
    </w:p>
    <w:p w14:paraId="2FE83F5C"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prog=RDK.AddProgram(</w:t>
      </w:r>
      <w:r w:rsidRPr="00710082">
        <w:rPr>
          <w:rFonts w:ascii="Consolas" w:hAnsi="Consolas"/>
          <w:color w:val="A709F5"/>
          <w:sz w:val="20"/>
          <w:lang w:val="en-GB"/>
        </w:rPr>
        <w:t>'My Prog'</w:t>
      </w:r>
      <w:r w:rsidRPr="00710082">
        <w:rPr>
          <w:rFonts w:ascii="Consolas" w:hAnsi="Consolas"/>
          <w:sz w:val="20"/>
          <w:lang w:val="en-GB"/>
        </w:rPr>
        <w:t>);</w:t>
      </w:r>
    </w:p>
    <w:p w14:paraId="7BD386DB" w14:textId="77777777" w:rsidR="00710082" w:rsidRPr="00710082" w:rsidRDefault="00710082" w:rsidP="00710082">
      <w:pPr>
        <w:spacing w:after="0" w:line="240" w:lineRule="auto"/>
        <w:jc w:val="left"/>
        <w:rPr>
          <w:rFonts w:ascii="Consolas" w:hAnsi="Consolas"/>
          <w:sz w:val="20"/>
          <w:lang w:val="en-GB"/>
        </w:rPr>
      </w:pPr>
    </w:p>
    <w:p w14:paraId="7CE988F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Create a joint target home</w:t>
      </w:r>
    </w:p>
    <w:p w14:paraId="2638BDC2"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target = RDK.AddTarget(</w:t>
      </w:r>
      <w:r w:rsidRPr="00710082">
        <w:rPr>
          <w:rFonts w:ascii="Consolas" w:hAnsi="Consolas"/>
          <w:color w:val="A709F5"/>
          <w:sz w:val="20"/>
          <w:lang w:val="en-GB"/>
        </w:rPr>
        <w:t>'Home'</w:t>
      </w:r>
      <w:r w:rsidRPr="00710082">
        <w:rPr>
          <w:rFonts w:ascii="Consolas" w:hAnsi="Consolas"/>
          <w:sz w:val="20"/>
          <w:lang w:val="en-GB"/>
        </w:rPr>
        <w:t>,B0,robot);</w:t>
      </w:r>
    </w:p>
    <w:p w14:paraId="69D47458"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target.setAsJointTarget();</w:t>
      </w:r>
    </w:p>
    <w:p w14:paraId="16804F01"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target.setJoints(Jrest);</w:t>
      </w:r>
    </w:p>
    <w:p w14:paraId="53639694"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Add joint movement into the program</w:t>
      </w:r>
    </w:p>
    <w:p w14:paraId="2E9494F7"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prog.MoveJ(target);</w:t>
      </w:r>
    </w:p>
    <w:p w14:paraId="1523A279" w14:textId="77777777" w:rsidR="00710082" w:rsidRPr="00710082" w:rsidRDefault="00710082" w:rsidP="00710082">
      <w:pPr>
        <w:spacing w:after="0" w:line="240" w:lineRule="auto"/>
        <w:jc w:val="left"/>
        <w:rPr>
          <w:rFonts w:ascii="Consolas" w:hAnsi="Consolas"/>
          <w:sz w:val="20"/>
        </w:rPr>
      </w:pPr>
    </w:p>
    <w:p w14:paraId="131CAE29" w14:textId="77777777" w:rsidR="00710082" w:rsidRPr="00710082" w:rsidRDefault="00710082" w:rsidP="00710082">
      <w:pPr>
        <w:spacing w:after="0" w:line="240" w:lineRule="auto"/>
        <w:jc w:val="left"/>
        <w:rPr>
          <w:rFonts w:ascii="Consolas" w:hAnsi="Consolas"/>
          <w:sz w:val="20"/>
        </w:rPr>
      </w:pPr>
      <w:r w:rsidRPr="00710082">
        <w:rPr>
          <w:rFonts w:ascii="Consolas" w:hAnsi="Consolas"/>
          <w:color w:val="008013"/>
          <w:sz w:val="20"/>
        </w:rPr>
        <w:t>% define the pose (H transforms) Cambiar las unidades</w:t>
      </w:r>
    </w:p>
    <w:p w14:paraId="4E522932"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W=W;</w:t>
      </w:r>
    </w:p>
    <w:p w14:paraId="410335E3"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X=X;</w:t>
      </w:r>
    </w:p>
    <w:p w14:paraId="33370D52"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Y=Y;</w:t>
      </w:r>
    </w:p>
    <w:p w14:paraId="6206E40B"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Z=Z;</w:t>
      </w:r>
    </w:p>
    <w:p w14:paraId="3D67715B"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X1=X1*1000;</w:t>
      </w:r>
    </w:p>
    <w:p w14:paraId="44749776"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Y1=Y1*1000;</w:t>
      </w:r>
    </w:p>
    <w:p w14:paraId="47E356D2"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Z1=Z1*1000;</w:t>
      </w:r>
    </w:p>
    <w:p w14:paraId="77867EAB" w14:textId="77777777" w:rsidR="00710082" w:rsidRPr="002174A0" w:rsidRDefault="00710082" w:rsidP="00710082">
      <w:pPr>
        <w:spacing w:after="0" w:line="240" w:lineRule="auto"/>
        <w:jc w:val="left"/>
        <w:rPr>
          <w:rFonts w:ascii="Consolas" w:hAnsi="Consolas"/>
          <w:sz w:val="20"/>
        </w:rPr>
      </w:pPr>
      <w:r w:rsidRPr="002174A0">
        <w:rPr>
          <w:rFonts w:ascii="Consolas" w:hAnsi="Consolas"/>
          <w:sz w:val="20"/>
        </w:rPr>
        <w:t>q=quaternion(W,X,Y,Z);</w:t>
      </w:r>
    </w:p>
    <w:p w14:paraId="7DB651CA"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longq=length(q);</w:t>
      </w:r>
    </w:p>
    <w:p w14:paraId="566CB355" w14:textId="77777777" w:rsidR="00710082" w:rsidRPr="00710082" w:rsidRDefault="00710082" w:rsidP="00710082">
      <w:pPr>
        <w:spacing w:after="0" w:line="240" w:lineRule="auto"/>
        <w:jc w:val="left"/>
        <w:rPr>
          <w:rFonts w:ascii="Consolas" w:hAnsi="Consolas"/>
          <w:sz w:val="20"/>
          <w:lang w:val="en-GB"/>
        </w:rPr>
      </w:pPr>
    </w:p>
    <w:p w14:paraId="2328B4F3"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w:t>
      </w:r>
    </w:p>
    <w:p w14:paraId="6BB2856C" w14:textId="77777777" w:rsidR="00710082" w:rsidRPr="00710082" w:rsidRDefault="00710082" w:rsidP="00710082">
      <w:pPr>
        <w:spacing w:after="0" w:line="240" w:lineRule="auto"/>
        <w:jc w:val="left"/>
        <w:rPr>
          <w:rFonts w:ascii="Consolas" w:hAnsi="Consolas"/>
          <w:sz w:val="20"/>
          <w:lang w:val="en-GB"/>
        </w:rPr>
      </w:pPr>
    </w:p>
    <w:p w14:paraId="3AB57473"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E00FF"/>
          <w:sz w:val="20"/>
          <w:lang w:val="en-GB"/>
        </w:rPr>
        <w:t xml:space="preserve">for </w:t>
      </w:r>
      <w:r w:rsidRPr="00710082">
        <w:rPr>
          <w:rFonts w:ascii="Consolas" w:hAnsi="Consolas"/>
          <w:sz w:val="20"/>
          <w:lang w:val="en-GB"/>
        </w:rPr>
        <w:t>i=1:100:longq</w:t>
      </w:r>
    </w:p>
    <w:p w14:paraId="5E412F20"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targetname = sprintf(</w:t>
      </w:r>
      <w:r w:rsidRPr="00710082">
        <w:rPr>
          <w:rFonts w:ascii="Consolas" w:hAnsi="Consolas"/>
          <w:color w:val="A709F5"/>
          <w:sz w:val="20"/>
          <w:lang w:val="en-GB"/>
        </w:rPr>
        <w:t>'Target%i'</w:t>
      </w:r>
      <w:r w:rsidRPr="00710082">
        <w:rPr>
          <w:rFonts w:ascii="Consolas" w:hAnsi="Consolas"/>
          <w:sz w:val="20"/>
          <w:lang w:val="en-GB"/>
        </w:rPr>
        <w:t>,i);</w:t>
      </w:r>
    </w:p>
    <w:p w14:paraId="05B9C62E"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target = RDK.AddTarget(targetname, B0, robot);</w:t>
      </w:r>
    </w:p>
    <w:p w14:paraId="42F4873C" w14:textId="77777777" w:rsidR="00710082" w:rsidRPr="00710082" w:rsidRDefault="00710082" w:rsidP="00710082">
      <w:pPr>
        <w:spacing w:after="0" w:line="240" w:lineRule="auto"/>
        <w:jc w:val="left"/>
        <w:rPr>
          <w:rFonts w:ascii="Consolas" w:hAnsi="Consolas"/>
          <w:sz w:val="20"/>
          <w:lang w:val="it-IT"/>
        </w:rPr>
      </w:pPr>
      <w:r w:rsidRPr="00710082">
        <w:rPr>
          <w:rFonts w:ascii="Consolas" w:hAnsi="Consolas"/>
          <w:sz w:val="20"/>
          <w:lang w:val="en-GB"/>
        </w:rPr>
        <w:t xml:space="preserve">     </w:t>
      </w:r>
      <w:r w:rsidRPr="00710082">
        <w:rPr>
          <w:rFonts w:ascii="Consolas" w:hAnsi="Consolas"/>
          <w:sz w:val="20"/>
          <w:lang w:val="it-IT"/>
        </w:rPr>
        <w:t>ad=[zeros(4,3), [X1(i);Y1(i);Z1(i);0]];</w:t>
      </w:r>
    </w:p>
    <w:p w14:paraId="39F4EF4D" w14:textId="77777777" w:rsidR="00710082" w:rsidRPr="00710082" w:rsidRDefault="00710082" w:rsidP="00710082">
      <w:pPr>
        <w:spacing w:after="0" w:line="240" w:lineRule="auto"/>
        <w:jc w:val="left"/>
        <w:rPr>
          <w:rFonts w:ascii="Consolas" w:hAnsi="Consolas"/>
          <w:sz w:val="20"/>
          <w:lang w:val="it-IT"/>
        </w:rPr>
      </w:pPr>
      <w:r w:rsidRPr="00710082">
        <w:rPr>
          <w:rFonts w:ascii="Consolas" w:hAnsi="Consolas"/>
          <w:sz w:val="20"/>
          <w:lang w:val="it-IT"/>
        </w:rPr>
        <w:t xml:space="preserve">     qh=quat2tform(q(i))+ ad;</w:t>
      </w:r>
    </w:p>
    <w:p w14:paraId="048D230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it-IT"/>
        </w:rPr>
        <w:t xml:space="preserve">     </w:t>
      </w:r>
      <w:r w:rsidRPr="00710082">
        <w:rPr>
          <w:rFonts w:ascii="Consolas" w:hAnsi="Consolas"/>
          <w:sz w:val="20"/>
          <w:lang w:val="en-GB"/>
        </w:rPr>
        <w:t>disp(qh);</w:t>
      </w:r>
    </w:p>
    <w:p w14:paraId="3585BD61"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target.setPose(qh);</w:t>
      </w:r>
    </w:p>
    <w:p w14:paraId="66BEF30D"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prog.MoveJ(target);</w:t>
      </w:r>
    </w:p>
    <w:p w14:paraId="467F1822"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w:t>
      </w:r>
    </w:p>
    <w:p w14:paraId="14CDA51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E00FF"/>
          <w:sz w:val="20"/>
          <w:lang w:val="en-GB"/>
        </w:rPr>
        <w:t>end</w:t>
      </w:r>
    </w:p>
    <w:p w14:paraId="30437445"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 xml:space="preserve">    </w:t>
      </w:r>
    </w:p>
    <w:p w14:paraId="26D039C9"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xml:space="preserve">%% </w:t>
      </w:r>
    </w:p>
    <w:p w14:paraId="1D4588C6" w14:textId="552761D4" w:rsidR="00710082" w:rsidRPr="00710082" w:rsidRDefault="00710082" w:rsidP="00710082">
      <w:pPr>
        <w:spacing w:after="0" w:line="240" w:lineRule="auto"/>
        <w:jc w:val="left"/>
        <w:rPr>
          <w:rFonts w:ascii="Consolas" w:hAnsi="Consolas"/>
          <w:sz w:val="20"/>
          <w:lang w:val="en-GB"/>
        </w:rPr>
      </w:pPr>
      <w:r w:rsidRPr="00710082">
        <w:rPr>
          <w:rFonts w:ascii="Consolas" w:hAnsi="Consolas"/>
          <w:sz w:val="20"/>
          <w:lang w:val="en-GB"/>
        </w:rPr>
        <w:t>robot.Connect();</w:t>
      </w:r>
    </w:p>
    <w:p w14:paraId="0F9CC29D" w14:textId="77777777" w:rsidR="00710082" w:rsidRPr="00710082" w:rsidRDefault="00710082" w:rsidP="00710082">
      <w:pPr>
        <w:spacing w:after="0" w:line="240" w:lineRule="auto"/>
        <w:jc w:val="left"/>
        <w:rPr>
          <w:rFonts w:ascii="Consolas" w:hAnsi="Consolas"/>
          <w:sz w:val="20"/>
          <w:lang w:val="en-GB"/>
        </w:rPr>
      </w:pPr>
      <w:r w:rsidRPr="00710082">
        <w:rPr>
          <w:rFonts w:ascii="Consolas" w:hAnsi="Consolas"/>
          <w:color w:val="008013"/>
          <w:sz w:val="20"/>
          <w:lang w:val="en-GB"/>
        </w:rPr>
        <w:t>% Run the program we just created</w:t>
      </w:r>
    </w:p>
    <w:p w14:paraId="0BE2BABC" w14:textId="77777777" w:rsidR="00710082" w:rsidRPr="00710082" w:rsidRDefault="00710082" w:rsidP="00710082">
      <w:pPr>
        <w:spacing w:after="0" w:line="240" w:lineRule="auto"/>
        <w:jc w:val="left"/>
        <w:rPr>
          <w:rFonts w:ascii="Consolas" w:hAnsi="Consolas"/>
          <w:sz w:val="20"/>
        </w:rPr>
      </w:pPr>
      <w:r w:rsidRPr="00710082">
        <w:rPr>
          <w:rFonts w:ascii="Consolas" w:hAnsi="Consolas"/>
          <w:sz w:val="20"/>
        </w:rPr>
        <w:t>prog.RunProgram();</w:t>
      </w:r>
    </w:p>
    <w:p w14:paraId="03D36F79" w14:textId="77777777" w:rsidR="00C565F8" w:rsidRPr="00C565F8" w:rsidRDefault="00C565F8" w:rsidP="00627661">
      <w:pPr>
        <w:rPr>
          <w:szCs w:val="24"/>
        </w:rPr>
      </w:pPr>
    </w:p>
    <w:p w14:paraId="0002E5AC" w14:textId="30F862D6" w:rsidR="00CE5003" w:rsidRDefault="00CE5003" w:rsidP="00A14D98">
      <w:r w:rsidRPr="00A96BDE">
        <w:t xml:space="preserve">Mocap da problemas </w:t>
      </w:r>
      <w:r w:rsidR="00A96BDE" w:rsidRPr="00A96BDE">
        <w:t>a la hora</w:t>
      </w:r>
      <w:r w:rsidR="00A96BDE">
        <w:t xml:space="preserve"> de capturar el movimiento como sólido rígido, pierde muchos datos y la trayectoria representada es muy pequeña, de modo que el robot no puede alcanzar </w:t>
      </w:r>
      <w:r w:rsidR="002C4708">
        <w:t xml:space="preserve">esos targets. </w:t>
      </w:r>
    </w:p>
    <w:p w14:paraId="2A6A782C" w14:textId="2EEE8339" w:rsidR="00A35DEB" w:rsidRDefault="00A35DEB" w:rsidP="00A35DEB">
      <w:pPr>
        <w:pStyle w:val="Ttulo1"/>
      </w:pPr>
      <w:r w:rsidRPr="00A35DEB">
        <w:t>Día 14/12/2023</w:t>
      </w:r>
      <w:r>
        <w:t xml:space="preserve">: </w:t>
      </w:r>
      <w:r w:rsidR="001D3CA4">
        <w:t>Solución de problemas con Mocap y creación del programa de movimiento en Matlab y RoboDK</w:t>
      </w:r>
    </w:p>
    <w:p w14:paraId="3CA841F3" w14:textId="434F9829" w:rsidR="001F1E8E" w:rsidRDefault="001F1E8E" w:rsidP="001D3CA4">
      <w:r>
        <w:t>La sesión com</w:t>
      </w:r>
      <w:r w:rsidR="00554057">
        <w:t>ienza</w:t>
      </w:r>
      <w:r>
        <w:t xml:space="preserve"> con la correcta colocación de las cámaras </w:t>
      </w:r>
      <w:r w:rsidR="005967EC">
        <w:t xml:space="preserve">entorno al espacio de movimiento del robot. Además, se </w:t>
      </w:r>
      <w:r w:rsidR="00534698">
        <w:t>adec</w:t>
      </w:r>
      <w:r w:rsidR="00554057">
        <w:t>ua</w:t>
      </w:r>
      <w:r w:rsidR="00534698">
        <w:t xml:space="preserve"> el laboratorio para evitar reflejos indeseados y se realiza</w:t>
      </w:r>
      <w:r w:rsidR="00554057">
        <w:t>n</w:t>
      </w:r>
      <w:r w:rsidR="00534698">
        <w:t xml:space="preserve"> varias pruebas con las cámaras hasta que se consigu</w:t>
      </w:r>
      <w:r w:rsidR="00554057">
        <w:t>e</w:t>
      </w:r>
      <w:r w:rsidR="00534698">
        <w:t xml:space="preserve"> que dej</w:t>
      </w:r>
      <w:r w:rsidR="00554057">
        <w:t>en</w:t>
      </w:r>
      <w:r w:rsidR="00534698">
        <w:t xml:space="preserve"> de captar como </w:t>
      </w:r>
      <w:r w:rsidR="005266CC">
        <w:t>marcadores destellos del ambiente.</w:t>
      </w:r>
    </w:p>
    <w:p w14:paraId="2488FFD9" w14:textId="62B522B1" w:rsidR="005266CC" w:rsidRDefault="005266CC" w:rsidP="001D3CA4">
      <w:r>
        <w:lastRenderedPageBreak/>
        <w:t>A continuación, se decid</w:t>
      </w:r>
      <w:r w:rsidR="00554057">
        <w:t>e</w:t>
      </w:r>
      <w:r>
        <w:t xml:space="preserve"> que para garantizar que los movimientos grabados por las cámaras son realizables por el </w:t>
      </w:r>
      <w:r w:rsidR="006E5398">
        <w:t>UR3e</w:t>
      </w:r>
      <w:r>
        <w:t xml:space="preserve"> lo mejor e</w:t>
      </w:r>
      <w:r w:rsidR="00554057">
        <w:t>s</w:t>
      </w:r>
      <w:r>
        <w:t xml:space="preserve"> colocar marcadores sobre el extremo del robot y grabar su propio movimiento</w:t>
      </w:r>
      <w:r w:rsidR="006E5398">
        <w:t>. Para ello, desde el panel de control del UR3e</w:t>
      </w:r>
      <w:r w:rsidR="00594799">
        <w:t xml:space="preserve">, con el comando </w:t>
      </w:r>
      <w:r w:rsidR="00594799" w:rsidRPr="00594799">
        <w:rPr>
          <w:i/>
          <w:iCs/>
        </w:rPr>
        <w:t>Mover</w:t>
      </w:r>
      <w:r w:rsidR="006E5398">
        <w:t xml:space="preserve"> se le manda a la posición indicada en la </w:t>
      </w:r>
      <w:r w:rsidR="001D52A4">
        <w:fldChar w:fldCharType="begin"/>
      </w:r>
      <w:r w:rsidR="001D52A4">
        <w:instrText xml:space="preserve"> REF _Ref153730253 \h </w:instrText>
      </w:r>
      <w:r w:rsidR="001D52A4">
        <w:fldChar w:fldCharType="separate"/>
      </w:r>
      <w:r w:rsidR="001D52A4">
        <w:t xml:space="preserve">Figura </w:t>
      </w:r>
      <w:r w:rsidR="001D52A4">
        <w:rPr>
          <w:noProof/>
        </w:rPr>
        <w:t>7</w:t>
      </w:r>
      <w:r w:rsidR="001D52A4">
        <w:fldChar w:fldCharType="end"/>
      </w:r>
      <w:r w:rsidR="00457A29">
        <w:t xml:space="preserve"> </w:t>
      </w:r>
      <w:r w:rsidR="006D4435">
        <w:t>y se captura el movimiento del robot desde la posición de inicio a</w:t>
      </w:r>
      <w:r w:rsidR="00457A29">
        <w:t>l nuevo objetivo y desde el nuevo objetivo a inicio.</w:t>
      </w:r>
      <w:r w:rsidR="00554057">
        <w:t xml:space="preserve"> El </w:t>
      </w:r>
      <w:r w:rsidR="00554057" w:rsidRPr="00554057">
        <w:rPr>
          <w:i/>
          <w:iCs/>
        </w:rPr>
        <w:t>ground plane</w:t>
      </w:r>
      <w:r w:rsidR="00554057">
        <w:t xml:space="preserve"> se coloca sobre la mesa, próximo al robot.</w:t>
      </w:r>
    </w:p>
    <w:p w14:paraId="64245C89" w14:textId="77777777" w:rsidR="00A76F3A" w:rsidRDefault="00A76F3A" w:rsidP="00A76F3A">
      <w:pPr>
        <w:pStyle w:val="Sinespaciado"/>
        <w:keepNext/>
      </w:pPr>
      <w:r>
        <w:rPr>
          <w:noProof/>
        </w:rPr>
        <w:drawing>
          <wp:inline distT="0" distB="0" distL="0" distR="0" wp14:anchorId="4B258B5A" wp14:editId="3DF772DA">
            <wp:extent cx="2409721" cy="3213044"/>
            <wp:effectExtent l="0" t="1588" r="8573" b="8572"/>
            <wp:docPr id="57813806"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3806" name="Imagen 1" descr="Pantalla de juego de computadora&#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424145" cy="3232277"/>
                    </a:xfrm>
                    <a:prstGeom prst="rect">
                      <a:avLst/>
                    </a:prstGeom>
                    <a:noFill/>
                    <a:ln>
                      <a:noFill/>
                    </a:ln>
                  </pic:spPr>
                </pic:pic>
              </a:graphicData>
            </a:graphic>
          </wp:inline>
        </w:drawing>
      </w:r>
    </w:p>
    <w:p w14:paraId="7A5FD4EF" w14:textId="2BCA82A3" w:rsidR="00A76F3A" w:rsidRDefault="00A76F3A" w:rsidP="00A76F3A">
      <w:pPr>
        <w:pStyle w:val="piedefigura"/>
      </w:pPr>
      <w:bookmarkStart w:id="0" w:name="_Ref153730253"/>
      <w:r>
        <w:t xml:space="preserve">Figura </w:t>
      </w:r>
      <w:r w:rsidR="00697AFD">
        <w:fldChar w:fldCharType="begin"/>
      </w:r>
      <w:r w:rsidR="00697AFD">
        <w:instrText xml:space="preserve"> SEQ Figura \* ARABIC </w:instrText>
      </w:r>
      <w:r w:rsidR="00697AFD">
        <w:fldChar w:fldCharType="separate"/>
      </w:r>
      <w:r w:rsidR="00697AFD">
        <w:rPr>
          <w:noProof/>
        </w:rPr>
        <w:t>7</w:t>
      </w:r>
      <w:r w:rsidR="00697AFD">
        <w:rPr>
          <w:noProof/>
        </w:rPr>
        <w:fldChar w:fldCharType="end"/>
      </w:r>
      <w:bookmarkEnd w:id="0"/>
      <w:r w:rsidR="00594799">
        <w:t>.- Posición objetivo del UR3e</w:t>
      </w:r>
    </w:p>
    <w:p w14:paraId="14F7AA16" w14:textId="77777777" w:rsidR="00856DFD" w:rsidRDefault="00856DFD" w:rsidP="00856DFD">
      <w:pPr>
        <w:pStyle w:val="Sinespaciado"/>
        <w:keepNext/>
      </w:pPr>
      <w:r>
        <w:rPr>
          <w:noProof/>
        </w:rPr>
        <w:drawing>
          <wp:inline distT="0" distB="0" distL="0" distR="0" wp14:anchorId="44A95F3D" wp14:editId="1BEBDA98">
            <wp:extent cx="3014049" cy="3277676"/>
            <wp:effectExtent l="0" t="0" r="0" b="0"/>
            <wp:docPr id="1534538012" name="Imagen 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8012" name="Imagen 2" descr="Una sala de estar&#10;&#10;Descripción generada automáticamente con confianza m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l="28063" t="31173" r="6455" b="15433"/>
                    <a:stretch/>
                  </pic:blipFill>
                  <pic:spPr bwMode="auto">
                    <a:xfrm>
                      <a:off x="0" y="0"/>
                      <a:ext cx="3032446" cy="3297682"/>
                    </a:xfrm>
                    <a:prstGeom prst="rect">
                      <a:avLst/>
                    </a:prstGeom>
                    <a:noFill/>
                    <a:ln>
                      <a:noFill/>
                    </a:ln>
                    <a:extLst>
                      <a:ext uri="{53640926-AAD7-44D8-BBD7-CCE9431645EC}">
                        <a14:shadowObscured xmlns:a14="http://schemas.microsoft.com/office/drawing/2010/main"/>
                      </a:ext>
                    </a:extLst>
                  </pic:spPr>
                </pic:pic>
              </a:graphicData>
            </a:graphic>
          </wp:inline>
        </w:drawing>
      </w:r>
    </w:p>
    <w:p w14:paraId="4D83E5D8" w14:textId="6A13ACCC" w:rsidR="008E01B2" w:rsidRDefault="00856DFD" w:rsidP="00DB088E">
      <w:pPr>
        <w:pStyle w:val="piedefigura"/>
      </w:pPr>
      <w:r>
        <w:t xml:space="preserve">Figura </w:t>
      </w:r>
      <w:r w:rsidR="00697AFD">
        <w:fldChar w:fldCharType="begin"/>
      </w:r>
      <w:r w:rsidR="00697AFD">
        <w:instrText xml:space="preserve"> SEQ Figura \* ARABIC </w:instrText>
      </w:r>
      <w:r w:rsidR="00697AFD">
        <w:fldChar w:fldCharType="separate"/>
      </w:r>
      <w:r w:rsidR="00697AFD">
        <w:rPr>
          <w:noProof/>
        </w:rPr>
        <w:t>8</w:t>
      </w:r>
      <w:r w:rsidR="00697AFD">
        <w:rPr>
          <w:noProof/>
        </w:rPr>
        <w:fldChar w:fldCharType="end"/>
      </w:r>
      <w:r w:rsidR="00DB088E">
        <w:t>.- Colocación de los marcadores de Mocap en el UR3e</w:t>
      </w:r>
    </w:p>
    <w:p w14:paraId="39A28811" w14:textId="362DC487" w:rsidR="00457A29" w:rsidRDefault="00594799" w:rsidP="001D3CA4">
      <w:r>
        <w:lastRenderedPageBreak/>
        <w:t>Lo siguiente es importar los datos a Matlab y eliminar aquellos que no son válidos</w:t>
      </w:r>
      <w:r w:rsidR="0039356E">
        <w:t xml:space="preserve">. Además, se adaptó el </w:t>
      </w:r>
      <w:r w:rsidR="0039356E" w:rsidRPr="0039356E">
        <w:rPr>
          <w:i/>
          <w:iCs/>
        </w:rPr>
        <w:t>script</w:t>
      </w:r>
      <w:r w:rsidR="0039356E">
        <w:rPr>
          <w:i/>
          <w:iCs/>
        </w:rPr>
        <w:t xml:space="preserve"> </w:t>
      </w:r>
      <w:r w:rsidR="000E54A3">
        <w:t>para que de los más de 1800 datos solo se consideraran como objetivo 18.</w:t>
      </w:r>
      <w:r w:rsidR="00B6775D">
        <w:t xml:space="preserve"> Debe tenerse en cuenta que en Mocap las distancias se miden en m y en RoboDK en mm, de modo que </w:t>
      </w:r>
      <w:r w:rsidR="00554057">
        <w:t>los datos calculados por Mocap deben pasarse a mm.</w:t>
      </w:r>
      <w:r w:rsidR="00BB7817">
        <w:t xml:space="preserve"> Otro punto a tener en cuenta es que los ejes deben colocarse adecuadamente en RoboDK porque pequeñas variaciones en su posición hacen que el robot no pueda alcanzar los objetivos.</w:t>
      </w:r>
    </w:p>
    <w:p w14:paraId="4AA85ECD" w14:textId="77777777" w:rsidR="009976E0" w:rsidRPr="002174A0" w:rsidRDefault="009976E0" w:rsidP="009976E0">
      <w:pPr>
        <w:spacing w:after="0" w:line="240" w:lineRule="auto"/>
        <w:jc w:val="left"/>
        <w:rPr>
          <w:rFonts w:ascii="Consolas" w:hAnsi="Consolas"/>
          <w:sz w:val="20"/>
          <w:lang w:val="en-GB"/>
        </w:rPr>
      </w:pPr>
      <w:r w:rsidRPr="002174A0">
        <w:rPr>
          <w:rFonts w:ascii="Consolas" w:hAnsi="Consolas"/>
          <w:color w:val="0E00FF"/>
          <w:sz w:val="20"/>
          <w:lang w:val="en-GB"/>
        </w:rPr>
        <w:t xml:space="preserve">for </w:t>
      </w:r>
      <w:r w:rsidRPr="002174A0">
        <w:rPr>
          <w:rFonts w:ascii="Consolas" w:hAnsi="Consolas"/>
          <w:sz w:val="20"/>
          <w:lang w:val="en-GB"/>
        </w:rPr>
        <w:t>i=1:100:longq</w:t>
      </w:r>
    </w:p>
    <w:p w14:paraId="3849AEDF" w14:textId="77777777" w:rsidR="009976E0" w:rsidRPr="009976E0" w:rsidRDefault="009976E0" w:rsidP="009976E0">
      <w:pPr>
        <w:spacing w:after="0" w:line="240" w:lineRule="auto"/>
        <w:jc w:val="left"/>
        <w:rPr>
          <w:rFonts w:ascii="Consolas" w:hAnsi="Consolas"/>
          <w:sz w:val="20"/>
          <w:lang w:val="en-GB"/>
        </w:rPr>
      </w:pPr>
      <w:r w:rsidRPr="002174A0">
        <w:rPr>
          <w:rFonts w:ascii="Consolas" w:hAnsi="Consolas"/>
          <w:sz w:val="20"/>
          <w:lang w:val="en-GB"/>
        </w:rPr>
        <w:t xml:space="preserve">     </w:t>
      </w:r>
      <w:r w:rsidRPr="009976E0">
        <w:rPr>
          <w:rFonts w:ascii="Consolas" w:hAnsi="Consolas"/>
          <w:sz w:val="20"/>
          <w:lang w:val="en-GB"/>
        </w:rPr>
        <w:t>targetname = sprintf(</w:t>
      </w:r>
      <w:r w:rsidRPr="009976E0">
        <w:rPr>
          <w:rFonts w:ascii="Consolas" w:hAnsi="Consolas"/>
          <w:color w:val="A709F5"/>
          <w:sz w:val="20"/>
          <w:lang w:val="en-GB"/>
        </w:rPr>
        <w:t>'Target%i'</w:t>
      </w:r>
      <w:r w:rsidRPr="009976E0">
        <w:rPr>
          <w:rFonts w:ascii="Consolas" w:hAnsi="Consolas"/>
          <w:sz w:val="20"/>
          <w:lang w:val="en-GB"/>
        </w:rPr>
        <w:t>,i);</w:t>
      </w:r>
    </w:p>
    <w:p w14:paraId="7DC67707" w14:textId="77777777" w:rsidR="009976E0" w:rsidRPr="009976E0" w:rsidRDefault="009976E0" w:rsidP="009976E0">
      <w:pPr>
        <w:spacing w:after="0" w:line="240" w:lineRule="auto"/>
        <w:jc w:val="left"/>
        <w:rPr>
          <w:rFonts w:ascii="Consolas" w:hAnsi="Consolas"/>
          <w:sz w:val="20"/>
          <w:lang w:val="en-GB"/>
        </w:rPr>
      </w:pPr>
      <w:r w:rsidRPr="009976E0">
        <w:rPr>
          <w:rFonts w:ascii="Consolas" w:hAnsi="Consolas"/>
          <w:sz w:val="20"/>
          <w:lang w:val="en-GB"/>
        </w:rPr>
        <w:t xml:space="preserve">     target = RDK.AddTarget(targetname, B0, robot);</w:t>
      </w:r>
    </w:p>
    <w:p w14:paraId="41D13577" w14:textId="77777777" w:rsidR="009976E0" w:rsidRPr="009976E0" w:rsidRDefault="009976E0" w:rsidP="009976E0">
      <w:pPr>
        <w:spacing w:after="0" w:line="240" w:lineRule="auto"/>
        <w:jc w:val="left"/>
        <w:rPr>
          <w:rFonts w:ascii="Consolas" w:hAnsi="Consolas"/>
          <w:sz w:val="20"/>
          <w:lang w:val="it-IT"/>
        </w:rPr>
      </w:pPr>
      <w:r w:rsidRPr="009976E0">
        <w:rPr>
          <w:rFonts w:ascii="Consolas" w:hAnsi="Consolas"/>
          <w:sz w:val="20"/>
          <w:lang w:val="en-GB"/>
        </w:rPr>
        <w:t xml:space="preserve">     </w:t>
      </w:r>
      <w:r w:rsidRPr="009976E0">
        <w:rPr>
          <w:rFonts w:ascii="Consolas" w:hAnsi="Consolas"/>
          <w:sz w:val="20"/>
          <w:lang w:val="it-IT"/>
        </w:rPr>
        <w:t>ad=[zeros(4,3), [X1(i);Y1(i);Z1(i);0]];</w:t>
      </w:r>
    </w:p>
    <w:p w14:paraId="11FCDBB1" w14:textId="77777777" w:rsidR="009976E0" w:rsidRPr="009976E0" w:rsidRDefault="009976E0" w:rsidP="009976E0">
      <w:pPr>
        <w:spacing w:after="0" w:line="240" w:lineRule="auto"/>
        <w:jc w:val="left"/>
        <w:rPr>
          <w:rFonts w:ascii="Consolas" w:hAnsi="Consolas"/>
          <w:sz w:val="20"/>
          <w:lang w:val="it-IT"/>
        </w:rPr>
      </w:pPr>
      <w:r w:rsidRPr="009976E0">
        <w:rPr>
          <w:rFonts w:ascii="Consolas" w:hAnsi="Consolas"/>
          <w:sz w:val="20"/>
          <w:lang w:val="it-IT"/>
        </w:rPr>
        <w:t xml:space="preserve">     qh=quat2tform(q(i))+ ad;</w:t>
      </w:r>
    </w:p>
    <w:p w14:paraId="2C84D764" w14:textId="77777777" w:rsidR="009976E0" w:rsidRPr="009976E0" w:rsidRDefault="009976E0" w:rsidP="009976E0">
      <w:pPr>
        <w:spacing w:after="0" w:line="240" w:lineRule="auto"/>
        <w:jc w:val="left"/>
        <w:rPr>
          <w:rFonts w:ascii="Consolas" w:hAnsi="Consolas"/>
          <w:sz w:val="20"/>
          <w:lang w:val="en-GB"/>
        </w:rPr>
      </w:pPr>
      <w:r w:rsidRPr="009976E0">
        <w:rPr>
          <w:rFonts w:ascii="Consolas" w:hAnsi="Consolas"/>
          <w:sz w:val="20"/>
          <w:lang w:val="it-IT"/>
        </w:rPr>
        <w:t xml:space="preserve">     </w:t>
      </w:r>
      <w:r w:rsidRPr="009976E0">
        <w:rPr>
          <w:rFonts w:ascii="Consolas" w:hAnsi="Consolas"/>
          <w:sz w:val="20"/>
          <w:lang w:val="en-GB"/>
        </w:rPr>
        <w:t>disp(qh);</w:t>
      </w:r>
    </w:p>
    <w:p w14:paraId="7F47D2BE" w14:textId="77777777" w:rsidR="009976E0" w:rsidRPr="009976E0" w:rsidRDefault="009976E0" w:rsidP="009976E0">
      <w:pPr>
        <w:spacing w:after="0" w:line="240" w:lineRule="auto"/>
        <w:jc w:val="left"/>
        <w:rPr>
          <w:rFonts w:ascii="Consolas" w:hAnsi="Consolas"/>
          <w:sz w:val="20"/>
          <w:lang w:val="en-GB"/>
        </w:rPr>
      </w:pPr>
      <w:r w:rsidRPr="009976E0">
        <w:rPr>
          <w:rFonts w:ascii="Consolas" w:hAnsi="Consolas"/>
          <w:sz w:val="20"/>
          <w:lang w:val="en-GB"/>
        </w:rPr>
        <w:t xml:space="preserve">     target.setPose(qh);</w:t>
      </w:r>
    </w:p>
    <w:p w14:paraId="016CC4CE" w14:textId="77777777" w:rsidR="009976E0" w:rsidRPr="009976E0" w:rsidRDefault="009976E0" w:rsidP="009976E0">
      <w:pPr>
        <w:spacing w:after="0" w:line="240" w:lineRule="auto"/>
        <w:jc w:val="left"/>
        <w:rPr>
          <w:rFonts w:ascii="Consolas" w:hAnsi="Consolas"/>
          <w:sz w:val="20"/>
        </w:rPr>
      </w:pPr>
      <w:r w:rsidRPr="009976E0">
        <w:rPr>
          <w:rFonts w:ascii="Consolas" w:hAnsi="Consolas"/>
          <w:sz w:val="20"/>
          <w:lang w:val="en-GB"/>
        </w:rPr>
        <w:t xml:space="preserve">     </w:t>
      </w:r>
      <w:r w:rsidRPr="009976E0">
        <w:rPr>
          <w:rFonts w:ascii="Consolas" w:hAnsi="Consolas"/>
          <w:sz w:val="20"/>
        </w:rPr>
        <w:t>prog.MoveJ(target);</w:t>
      </w:r>
    </w:p>
    <w:p w14:paraId="44C6B707" w14:textId="77777777" w:rsidR="009976E0" w:rsidRPr="009976E0" w:rsidRDefault="009976E0" w:rsidP="009976E0">
      <w:pPr>
        <w:spacing w:after="0" w:line="240" w:lineRule="auto"/>
        <w:jc w:val="left"/>
        <w:rPr>
          <w:rFonts w:ascii="Consolas" w:hAnsi="Consolas"/>
          <w:sz w:val="20"/>
        </w:rPr>
      </w:pPr>
      <w:r w:rsidRPr="009976E0">
        <w:rPr>
          <w:rFonts w:ascii="Consolas" w:hAnsi="Consolas"/>
          <w:sz w:val="20"/>
        </w:rPr>
        <w:t xml:space="preserve">    </w:t>
      </w:r>
    </w:p>
    <w:p w14:paraId="1668571F" w14:textId="77777777" w:rsidR="009976E0" w:rsidRPr="009976E0" w:rsidRDefault="009976E0" w:rsidP="009976E0">
      <w:pPr>
        <w:spacing w:after="0" w:line="240" w:lineRule="auto"/>
        <w:jc w:val="left"/>
        <w:rPr>
          <w:rFonts w:ascii="Consolas" w:hAnsi="Consolas"/>
          <w:sz w:val="20"/>
        </w:rPr>
      </w:pPr>
      <w:r w:rsidRPr="009976E0">
        <w:rPr>
          <w:rFonts w:ascii="Consolas" w:hAnsi="Consolas"/>
          <w:color w:val="0E00FF"/>
          <w:sz w:val="20"/>
        </w:rPr>
        <w:t>end</w:t>
      </w:r>
    </w:p>
    <w:p w14:paraId="35568063" w14:textId="77777777" w:rsidR="000E54A3" w:rsidRPr="0039356E" w:rsidRDefault="000E54A3" w:rsidP="001D3CA4"/>
    <w:p w14:paraId="4BE339B8" w14:textId="59547DE1" w:rsidR="001D3CA4" w:rsidRPr="001D3CA4" w:rsidRDefault="00554057" w:rsidP="001D3CA4">
      <w:r>
        <w:t xml:space="preserve">El resultado final en RoboDK </w:t>
      </w:r>
      <w:r w:rsidR="00BB7817">
        <w:t>es:</w:t>
      </w:r>
    </w:p>
    <w:p w14:paraId="4F769945" w14:textId="77777777" w:rsidR="00A722D4" w:rsidRDefault="00A722D4" w:rsidP="00A722D4">
      <w:pPr>
        <w:pStyle w:val="Sinespaciado"/>
        <w:keepNext/>
      </w:pPr>
      <w:r w:rsidRPr="00A722D4">
        <w:rPr>
          <w:noProof/>
        </w:rPr>
        <w:drawing>
          <wp:inline distT="0" distB="0" distL="0" distR="0" wp14:anchorId="7CC4B74F" wp14:editId="65CB3394">
            <wp:extent cx="3029047" cy="2632594"/>
            <wp:effectExtent l="0" t="0" r="0" b="0"/>
            <wp:docPr id="179414961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9615" name="Imagen 1" descr="Diagrama, Esquemático&#10;&#10;Descripción generada automáticamente"/>
                    <pic:cNvPicPr/>
                  </pic:nvPicPr>
                  <pic:blipFill>
                    <a:blip r:embed="rId27"/>
                    <a:stretch>
                      <a:fillRect/>
                    </a:stretch>
                  </pic:blipFill>
                  <pic:spPr>
                    <a:xfrm>
                      <a:off x="0" y="0"/>
                      <a:ext cx="3050353" cy="2651112"/>
                    </a:xfrm>
                    <a:prstGeom prst="rect">
                      <a:avLst/>
                    </a:prstGeom>
                  </pic:spPr>
                </pic:pic>
              </a:graphicData>
            </a:graphic>
          </wp:inline>
        </w:drawing>
      </w:r>
    </w:p>
    <w:p w14:paraId="0E4393EF" w14:textId="6CE8362A" w:rsidR="00626A1A" w:rsidRPr="00A96BDE" w:rsidRDefault="00A722D4" w:rsidP="00A722D4">
      <w:pPr>
        <w:pStyle w:val="piedefigura"/>
      </w:pPr>
      <w:r>
        <w:t xml:space="preserve">Figura </w:t>
      </w:r>
      <w:r w:rsidR="00697AFD">
        <w:fldChar w:fldCharType="begin"/>
      </w:r>
      <w:r w:rsidR="00697AFD">
        <w:instrText xml:space="preserve"> SEQ Figura \* ARABIC </w:instrText>
      </w:r>
      <w:r w:rsidR="00697AFD">
        <w:fldChar w:fldCharType="separate"/>
      </w:r>
      <w:r w:rsidR="00697AFD">
        <w:rPr>
          <w:noProof/>
        </w:rPr>
        <w:t>9</w:t>
      </w:r>
      <w:r w:rsidR="00697AFD">
        <w:rPr>
          <w:noProof/>
        </w:rPr>
        <w:fldChar w:fldCharType="end"/>
      </w:r>
      <w:r>
        <w:t>.- Espacio de trabajo en RoboDK</w:t>
      </w:r>
    </w:p>
    <w:p w14:paraId="4D8A6558" w14:textId="67804903" w:rsidR="00A14D98" w:rsidRDefault="002174A0" w:rsidP="002174A0">
      <w:pPr>
        <w:pStyle w:val="Ttulo1"/>
      </w:pPr>
      <w:r>
        <w:t xml:space="preserve">Día 18/12/2023: </w:t>
      </w:r>
      <w:r w:rsidR="00B40607">
        <w:t>Preparación del script de Matlab y conexión con RoboDK</w:t>
      </w:r>
    </w:p>
    <w:p w14:paraId="121A95AE" w14:textId="007F9B63" w:rsidR="00697AFD" w:rsidRDefault="00A05515" w:rsidP="00AE1428">
      <w:r>
        <w:t xml:space="preserve">RoboDK genera una advertencia con los puntos </w:t>
      </w:r>
      <w:r w:rsidR="00C0093F">
        <w:t xml:space="preserve">generados como </w:t>
      </w:r>
      <w:r w:rsidR="00C0093F" w:rsidRPr="00C0093F">
        <w:rPr>
          <w:i/>
          <w:iCs/>
        </w:rPr>
        <w:t>targets</w:t>
      </w:r>
      <w:r w:rsidR="00C0093F">
        <w:t xml:space="preserve"> desde Matlab y el robot no puede moverse a ellos, y</w:t>
      </w:r>
      <w:r w:rsidR="00837AC7">
        <w:t xml:space="preserve">a que los considera como inalcanzables. </w:t>
      </w:r>
      <w:r w:rsidR="000750D7">
        <w:t>Para tratar de solucionar este problema se recolocaron las cámaras y se tomó una nueva captura de datos con Motive utilizando un único marcador, en lugar de tres para formar un sólido rígido</w:t>
      </w:r>
      <w:r w:rsidR="003D5841">
        <w:t xml:space="preserve">. </w:t>
      </w:r>
      <w:r w:rsidR="009B7C2A">
        <w:t xml:space="preserve">En esta ocasión, el plano del suelo se </w:t>
      </w:r>
      <w:r w:rsidR="009B7C2A">
        <w:lastRenderedPageBreak/>
        <w:t xml:space="preserve">colocó delante del UR3e. </w:t>
      </w:r>
      <w:r w:rsidR="003D5841">
        <w:t xml:space="preserve">De este modo, los </w:t>
      </w:r>
      <w:r w:rsidR="003D5841">
        <w:rPr>
          <w:i/>
          <w:iCs/>
        </w:rPr>
        <w:t>targets</w:t>
      </w:r>
      <w:r w:rsidR="003D5841">
        <w:t xml:space="preserve"> carecen de orientaciones, pero sí se tienen sus posiciones. Aún así, RoboDK sigue sin permitir mover el robot a esos puntos objetivos</w:t>
      </w:r>
      <w:r w:rsidR="00DA4C44">
        <w:t xml:space="preserve">. No obstante, en el momento en el que se seleccionan los </w:t>
      </w:r>
      <w:r w:rsidR="00DA4C44">
        <w:rPr>
          <w:i/>
          <w:iCs/>
        </w:rPr>
        <w:t>targets</w:t>
      </w:r>
      <w:r w:rsidR="00DA4C44">
        <w:t xml:space="preserve"> desde RoboDK y se mueven ligeramente la advertencia desaparece, pero RoboDK no ejecuta el programa.</w:t>
      </w:r>
    </w:p>
    <w:p w14:paraId="0ECD7754" w14:textId="77777777" w:rsidR="00697AFD" w:rsidRDefault="00697AFD" w:rsidP="00697AFD">
      <w:pPr>
        <w:pStyle w:val="Sinespaciado"/>
        <w:keepNext/>
      </w:pPr>
      <w:r>
        <w:rPr>
          <w:noProof/>
        </w:rPr>
        <w:drawing>
          <wp:inline distT="0" distB="0" distL="0" distR="0" wp14:anchorId="0BA543A7" wp14:editId="620CEE17">
            <wp:extent cx="2553970" cy="2695493"/>
            <wp:effectExtent l="0" t="0" r="0" b="0"/>
            <wp:docPr id="1905356013" name="Imagen 2" descr="Imagen que contiene interior, tabla, cam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56013" name="Imagen 2" descr="Imagen que contiene interior, tabla, cama, cuarto&#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852"/>
                    <a:stretch/>
                  </pic:blipFill>
                  <pic:spPr bwMode="auto">
                    <a:xfrm>
                      <a:off x="0" y="0"/>
                      <a:ext cx="2570505" cy="2712944"/>
                    </a:xfrm>
                    <a:prstGeom prst="rect">
                      <a:avLst/>
                    </a:prstGeom>
                    <a:noFill/>
                    <a:ln>
                      <a:noFill/>
                    </a:ln>
                    <a:extLst>
                      <a:ext uri="{53640926-AAD7-44D8-BBD7-CCE9431645EC}">
                        <a14:shadowObscured xmlns:a14="http://schemas.microsoft.com/office/drawing/2010/main"/>
                      </a:ext>
                    </a:extLst>
                  </pic:spPr>
                </pic:pic>
              </a:graphicData>
            </a:graphic>
          </wp:inline>
        </w:drawing>
      </w:r>
    </w:p>
    <w:p w14:paraId="6B3BEB6B" w14:textId="72B2D6F5" w:rsidR="00697AFD" w:rsidRDefault="00697AFD" w:rsidP="00697AFD">
      <w:pPr>
        <w:pStyle w:val="piedefigura"/>
      </w:pPr>
      <w:r>
        <w:t xml:space="preserve">Figura </w:t>
      </w:r>
      <w:r>
        <w:fldChar w:fldCharType="begin"/>
      </w:r>
      <w:r>
        <w:instrText xml:space="preserve"> SEQ Figura \* ARABIC </w:instrText>
      </w:r>
      <w:r>
        <w:fldChar w:fldCharType="separate"/>
      </w:r>
      <w:r>
        <w:rPr>
          <w:noProof/>
        </w:rPr>
        <w:t>10</w:t>
      </w:r>
      <w:r>
        <w:fldChar w:fldCharType="end"/>
      </w:r>
      <w:r>
        <w:t>.- Colocación del plano del suelo</w:t>
      </w:r>
    </w:p>
    <w:p w14:paraId="52600F06" w14:textId="77777777" w:rsidR="00697AFD" w:rsidRDefault="00AE1428" w:rsidP="00697AFD">
      <w:pPr>
        <w:pStyle w:val="Sinespaciado"/>
        <w:keepNext/>
      </w:pPr>
      <w:r>
        <w:rPr>
          <w:noProof/>
        </w:rPr>
        <w:drawing>
          <wp:inline distT="0" distB="0" distL="0" distR="0" wp14:anchorId="2D0F30EA" wp14:editId="71B5AF24">
            <wp:extent cx="1982439" cy="3251200"/>
            <wp:effectExtent l="0" t="0" r="0" b="6350"/>
            <wp:docPr id="47431070" name="Imagen 1"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070" name="Imagen 1" descr="Una sala de estar&#10;&#10;Descripción generada automáticamente con confianza medi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1957" t="22409" r="10977" b="7408"/>
                    <a:stretch/>
                  </pic:blipFill>
                  <pic:spPr bwMode="auto">
                    <a:xfrm>
                      <a:off x="0" y="0"/>
                      <a:ext cx="1985004" cy="3255406"/>
                    </a:xfrm>
                    <a:prstGeom prst="rect">
                      <a:avLst/>
                    </a:prstGeom>
                    <a:noFill/>
                    <a:ln>
                      <a:noFill/>
                    </a:ln>
                    <a:extLst>
                      <a:ext uri="{53640926-AAD7-44D8-BBD7-CCE9431645EC}">
                        <a14:shadowObscured xmlns:a14="http://schemas.microsoft.com/office/drawing/2010/main"/>
                      </a:ext>
                    </a:extLst>
                  </pic:spPr>
                </pic:pic>
              </a:graphicData>
            </a:graphic>
          </wp:inline>
        </w:drawing>
      </w:r>
    </w:p>
    <w:p w14:paraId="2FD88206" w14:textId="3DDA1072" w:rsidR="00DA4C44" w:rsidRDefault="00697AFD" w:rsidP="00697AFD">
      <w:pPr>
        <w:pStyle w:val="piedefigura"/>
      </w:pPr>
      <w:r>
        <w:t xml:space="preserve">Figura </w:t>
      </w:r>
      <w:r>
        <w:fldChar w:fldCharType="begin"/>
      </w:r>
      <w:r>
        <w:instrText xml:space="preserve"> SEQ Figura \* ARABIC </w:instrText>
      </w:r>
      <w:r>
        <w:fldChar w:fldCharType="separate"/>
      </w:r>
      <w:r>
        <w:rPr>
          <w:noProof/>
        </w:rPr>
        <w:t>11</w:t>
      </w:r>
      <w:r>
        <w:fldChar w:fldCharType="end"/>
      </w:r>
      <w:r>
        <w:t>.- Colocación del marcador el UR3e</w:t>
      </w:r>
    </w:p>
    <w:p w14:paraId="26A420F1" w14:textId="7A2BDFA5" w:rsidR="00697AFD" w:rsidRPr="00DA4C44" w:rsidRDefault="00697AFD" w:rsidP="00AE1428"/>
    <w:sectPr w:rsidR="00697AFD" w:rsidRPr="00DA4C44" w:rsidSect="00011019">
      <w:headerReference w:type="even" r:id="rId30"/>
      <w:headerReference w:type="default" r:id="rId31"/>
      <w:footerReference w:type="even" r:id="rId32"/>
      <w:footerReference w:type="default" r:id="rId33"/>
      <w:headerReference w:type="first" r:id="rId34"/>
      <w:footerReference w:type="first" r:id="rId35"/>
      <w:endnotePr>
        <w:numFmt w:val="decimal"/>
      </w:endnotePr>
      <w:pgSz w:w="11906" w:h="16838" w:code="9"/>
      <w:pgMar w:top="1418" w:right="1134" w:bottom="1418" w:left="1134" w:header="624" w:footer="6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28511" w14:textId="77777777" w:rsidR="00F50C49" w:rsidRDefault="00F50C49">
      <w:pPr>
        <w:spacing w:after="0" w:line="240" w:lineRule="auto"/>
      </w:pPr>
      <w:r>
        <w:separator/>
      </w:r>
    </w:p>
  </w:endnote>
  <w:endnote w:type="continuationSeparator" w:id="0">
    <w:p w14:paraId="47AC044C" w14:textId="77777777" w:rsidR="00F50C49" w:rsidRDefault="00F50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4BEEB" w14:textId="77777777" w:rsidR="000D5B5C" w:rsidRDefault="000D5B5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BA6C04" w14:paraId="5D1F1640" w14:textId="77777777" w:rsidTr="00BA6C04">
      <w:tc>
        <w:tcPr>
          <w:tcW w:w="9962" w:type="dxa"/>
        </w:tcPr>
        <w:p w14:paraId="188C6583" w14:textId="55228DC4" w:rsidR="00BA6C04" w:rsidRDefault="00A14D98" w:rsidP="00A14D98">
          <w:pPr>
            <w:pStyle w:val="Piedepgina"/>
            <w:jc w:val="center"/>
          </w:pPr>
          <w:r>
            <w:t>Malena Potesta González</w:t>
          </w:r>
        </w:p>
      </w:tc>
    </w:tr>
  </w:tbl>
  <w:p w14:paraId="0CA56FEB" w14:textId="77777777" w:rsidR="000A5E8D" w:rsidRDefault="000A5E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29B" w14:textId="77777777" w:rsidR="000D5B5C" w:rsidRDefault="000D5B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5A50C" w14:textId="77777777" w:rsidR="00F50C49" w:rsidRDefault="00F50C49">
      <w:pPr>
        <w:spacing w:after="0" w:line="240" w:lineRule="auto"/>
      </w:pPr>
      <w:r>
        <w:separator/>
      </w:r>
    </w:p>
  </w:footnote>
  <w:footnote w:type="continuationSeparator" w:id="0">
    <w:p w14:paraId="4EB865D6" w14:textId="77777777" w:rsidR="00F50C49" w:rsidRDefault="00F50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BB24" w14:textId="77777777" w:rsidR="00BA6C04" w:rsidRDefault="00BA6C04" w:rsidP="00BA6C04">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2693"/>
    </w:tblGrid>
    <w:tr w:rsidR="00F61765" w:rsidRPr="00360B43" w14:paraId="7628FF8F" w14:textId="77777777" w:rsidTr="005C1503">
      <w:trPr>
        <w:trHeight w:val="626"/>
      </w:trPr>
      <w:tc>
        <w:tcPr>
          <w:tcW w:w="1696" w:type="dxa"/>
        </w:tcPr>
        <w:p w14:paraId="576974B9" w14:textId="77777777" w:rsidR="00F61765" w:rsidRPr="00360B43" w:rsidRDefault="00F61765" w:rsidP="00BA6C04">
          <w:pPr>
            <w:tabs>
              <w:tab w:val="center" w:pos="4252"/>
              <w:tab w:val="right" w:pos="8504"/>
            </w:tabs>
            <w:spacing w:after="0" w:line="240" w:lineRule="auto"/>
            <w:ind w:right="-270"/>
          </w:pPr>
          <w:r w:rsidRPr="00360B43">
            <w:rPr>
              <w:noProof/>
            </w:rPr>
            <w:drawing>
              <wp:inline distT="0" distB="0" distL="0" distR="0" wp14:anchorId="684321A6" wp14:editId="726EC108">
                <wp:extent cx="523875" cy="582268"/>
                <wp:effectExtent l="0" t="0" r="0" b="8890"/>
                <wp:docPr id="3" name="Imagen 3" descr="Nombre de la empr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Nombre de la empresa&#10;&#10;Descripción generada automáticamente con confianza baja"/>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tc>
      <w:tc>
        <w:tcPr>
          <w:tcW w:w="5245" w:type="dxa"/>
          <w:vAlign w:val="center"/>
        </w:tcPr>
        <w:p w14:paraId="03AFB421" w14:textId="77777777" w:rsidR="00F61765" w:rsidRPr="00360B43" w:rsidRDefault="00F61765" w:rsidP="00BA6C04">
          <w:pPr>
            <w:tabs>
              <w:tab w:val="center" w:pos="4252"/>
              <w:tab w:val="right" w:pos="8504"/>
            </w:tabs>
            <w:spacing w:after="0" w:line="240" w:lineRule="auto"/>
            <w:jc w:val="left"/>
          </w:pPr>
          <w:r w:rsidRPr="00360B43">
            <w:rPr>
              <w:b/>
              <w:smallCaps/>
              <w:spacing w:val="30"/>
            </w:rPr>
            <w:t>Universidad de Oviedo</w:t>
          </w:r>
          <w:r w:rsidRPr="00360B43">
            <w:rPr>
              <w:b/>
            </w:rPr>
            <w:t xml:space="preserve"> </w:t>
          </w:r>
          <w:r w:rsidRPr="00360B43">
            <w:rPr>
              <w:b/>
            </w:rPr>
            <w:br/>
            <w:t>Escuela Politécnica de Ingeniería de Gijón</w:t>
          </w:r>
        </w:p>
      </w:tc>
      <w:tc>
        <w:tcPr>
          <w:tcW w:w="2693" w:type="dxa"/>
          <w:vAlign w:val="center"/>
        </w:tcPr>
        <w:p w14:paraId="069DFE14" w14:textId="77777777" w:rsidR="00F61765" w:rsidRPr="00CE0D3C" w:rsidRDefault="00F61765" w:rsidP="00BA6C04">
          <w:pPr>
            <w:tabs>
              <w:tab w:val="center" w:pos="4252"/>
              <w:tab w:val="right" w:pos="8504"/>
            </w:tabs>
            <w:spacing w:after="0" w:line="240" w:lineRule="auto"/>
            <w:jc w:val="center"/>
            <w:rPr>
              <w:b/>
              <w:bCs/>
            </w:rPr>
          </w:pPr>
          <w:r w:rsidRPr="00CE0D3C">
            <w:rPr>
              <w:b/>
              <w:bCs/>
              <w:color w:val="000000" w:themeColor="text1"/>
              <w:sz w:val="22"/>
              <w:szCs w:val="22"/>
            </w:rPr>
            <w:fldChar w:fldCharType="begin"/>
          </w:r>
          <w:r w:rsidRPr="00CE0D3C">
            <w:rPr>
              <w:b/>
              <w:bCs/>
              <w:color w:val="000000" w:themeColor="text1"/>
            </w:rPr>
            <w:instrText>PAGE  \* ROMAN  \* MERGEFORMAT</w:instrText>
          </w:r>
          <w:r w:rsidRPr="00CE0D3C">
            <w:rPr>
              <w:b/>
              <w:bCs/>
              <w:color w:val="000000" w:themeColor="text1"/>
              <w:sz w:val="22"/>
              <w:szCs w:val="22"/>
            </w:rPr>
            <w:fldChar w:fldCharType="separate"/>
          </w:r>
          <w:r w:rsidRPr="00CE0D3C">
            <w:rPr>
              <w:b/>
              <w:bCs/>
              <w:color w:val="000000" w:themeColor="text1"/>
              <w:sz w:val="28"/>
              <w:szCs w:val="28"/>
            </w:rPr>
            <w:t>I</w:t>
          </w:r>
          <w:r w:rsidRPr="00CE0D3C">
            <w:rPr>
              <w:b/>
              <w:bCs/>
              <w:color w:val="000000" w:themeColor="text1"/>
              <w:sz w:val="28"/>
              <w:szCs w:val="28"/>
            </w:rPr>
            <w:fldChar w:fldCharType="end"/>
          </w:r>
        </w:p>
      </w:tc>
    </w:tr>
  </w:tbl>
  <w:p w14:paraId="1DE0F6EE" w14:textId="77777777" w:rsidR="00F61765" w:rsidRDefault="00F61765" w:rsidP="00BA6C04">
    <w:pPr>
      <w:pStyle w:val="Encabezado"/>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BE9A2" w14:textId="77777777" w:rsidR="000D5B5C" w:rsidRDefault="000D5B5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1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45"/>
      <w:gridCol w:w="2126"/>
    </w:tblGrid>
    <w:tr w:rsidR="00011019" w:rsidRPr="00360B43" w14:paraId="6FD7F3AC" w14:textId="77777777" w:rsidTr="00011019">
      <w:trPr>
        <w:trHeight w:val="626"/>
      </w:trPr>
      <w:tc>
        <w:tcPr>
          <w:tcW w:w="1843" w:type="dxa"/>
        </w:tcPr>
        <w:p w14:paraId="66BFDD97" w14:textId="77777777" w:rsidR="00011019" w:rsidRPr="00360B43" w:rsidRDefault="00011019" w:rsidP="00011019">
          <w:pPr>
            <w:tabs>
              <w:tab w:val="center" w:pos="4252"/>
              <w:tab w:val="right" w:pos="8504"/>
            </w:tabs>
            <w:spacing w:after="0" w:line="240" w:lineRule="auto"/>
            <w:ind w:right="-270"/>
          </w:pPr>
          <w:r w:rsidRPr="00360B43">
            <w:rPr>
              <w:noProof/>
            </w:rPr>
            <w:drawing>
              <wp:inline distT="0" distB="0" distL="0" distR="0" wp14:anchorId="1DF0470B" wp14:editId="25E243A5">
                <wp:extent cx="523875" cy="582268"/>
                <wp:effectExtent l="0" t="0" r="0" b="8890"/>
                <wp:docPr id="5" name="Imagen 5" descr="Nombre de la empr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Nombre de la empresa&#10;&#10;Descripción generada automáticamente con confianza baja"/>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tc>
      <w:tc>
        <w:tcPr>
          <w:tcW w:w="5245" w:type="dxa"/>
          <w:vAlign w:val="center"/>
        </w:tcPr>
        <w:p w14:paraId="69A4D839" w14:textId="77777777" w:rsidR="00011019" w:rsidRPr="00360B43" w:rsidRDefault="00011019" w:rsidP="00011019">
          <w:pPr>
            <w:tabs>
              <w:tab w:val="center" w:pos="4252"/>
              <w:tab w:val="right" w:pos="8504"/>
            </w:tabs>
            <w:spacing w:after="0" w:line="240" w:lineRule="auto"/>
            <w:jc w:val="left"/>
          </w:pPr>
          <w:r w:rsidRPr="00360B43">
            <w:rPr>
              <w:b/>
              <w:smallCaps/>
              <w:spacing w:val="30"/>
            </w:rPr>
            <w:t>Universidad de Oviedo</w:t>
          </w:r>
          <w:r w:rsidRPr="00360B43">
            <w:rPr>
              <w:b/>
            </w:rPr>
            <w:t xml:space="preserve"> </w:t>
          </w:r>
          <w:r w:rsidRPr="00360B43">
            <w:rPr>
              <w:b/>
            </w:rPr>
            <w:br/>
            <w:t>Escuela Politécnica de Ingeniería de Gijón</w:t>
          </w:r>
        </w:p>
      </w:tc>
      <w:tc>
        <w:tcPr>
          <w:tcW w:w="2126" w:type="dxa"/>
          <w:vAlign w:val="center"/>
        </w:tcPr>
        <w:p w14:paraId="7407F1E6" w14:textId="77777777" w:rsidR="00011019" w:rsidRPr="00CE0D3C" w:rsidRDefault="00011019" w:rsidP="00011019">
          <w:pPr>
            <w:tabs>
              <w:tab w:val="center" w:pos="4252"/>
              <w:tab w:val="right" w:pos="8504"/>
            </w:tabs>
            <w:spacing w:after="0" w:line="240" w:lineRule="auto"/>
            <w:jc w:val="center"/>
            <w:rPr>
              <w:b/>
              <w:bCs/>
            </w:rPr>
          </w:pPr>
          <w:r w:rsidRPr="00011019">
            <w:rPr>
              <w:b/>
              <w:bCs/>
            </w:rPr>
            <w:t xml:space="preserve">Página </w:t>
          </w:r>
          <w:r w:rsidRPr="00011019">
            <w:rPr>
              <w:b/>
              <w:bCs/>
            </w:rPr>
            <w:fldChar w:fldCharType="begin"/>
          </w:r>
          <w:r w:rsidRPr="00011019">
            <w:rPr>
              <w:b/>
              <w:bCs/>
            </w:rPr>
            <w:instrText>PAGE  \* Arabic  \* MERGEFORMAT</w:instrText>
          </w:r>
          <w:r w:rsidRPr="00011019">
            <w:rPr>
              <w:b/>
              <w:bCs/>
            </w:rPr>
            <w:fldChar w:fldCharType="separate"/>
          </w:r>
          <w:r w:rsidRPr="00011019">
            <w:rPr>
              <w:b/>
              <w:bCs/>
            </w:rPr>
            <w:t>1</w:t>
          </w:r>
          <w:r w:rsidRPr="00011019">
            <w:rPr>
              <w:b/>
              <w:bCs/>
            </w:rPr>
            <w:fldChar w:fldCharType="end"/>
          </w:r>
          <w:r w:rsidRPr="00011019">
            <w:rPr>
              <w:b/>
              <w:bCs/>
            </w:rPr>
            <w:t xml:space="preserve"> de </w:t>
          </w:r>
          <w:r w:rsidRPr="00011019">
            <w:rPr>
              <w:b/>
              <w:bCs/>
            </w:rPr>
            <w:fldChar w:fldCharType="begin"/>
          </w:r>
          <w:r w:rsidRPr="00011019">
            <w:rPr>
              <w:b/>
              <w:bCs/>
            </w:rPr>
            <w:instrText>NUMPAGES  \* Arabic  \* MERGEFORMAT</w:instrText>
          </w:r>
          <w:r w:rsidRPr="00011019">
            <w:rPr>
              <w:b/>
              <w:bCs/>
            </w:rPr>
            <w:fldChar w:fldCharType="separate"/>
          </w:r>
          <w:r w:rsidRPr="00011019">
            <w:rPr>
              <w:b/>
              <w:bCs/>
            </w:rPr>
            <w:t>2</w:t>
          </w:r>
          <w:r w:rsidRPr="00011019">
            <w:rPr>
              <w:b/>
              <w:bCs/>
            </w:rPr>
            <w:fldChar w:fldCharType="end"/>
          </w:r>
        </w:p>
      </w:tc>
    </w:tr>
  </w:tbl>
  <w:p w14:paraId="4AABF5B6" w14:textId="77777777" w:rsidR="00932537" w:rsidRDefault="00932537" w:rsidP="00DC24B8">
    <w:pPr>
      <w:pStyle w:val="Encabezado"/>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4DBA" w14:textId="77777777" w:rsidR="000D5B5C" w:rsidRDefault="000D5B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497"/>
    <w:multiLevelType w:val="hybridMultilevel"/>
    <w:tmpl w:val="211446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B03B5"/>
    <w:multiLevelType w:val="multilevel"/>
    <w:tmpl w:val="235A8F7A"/>
    <w:lvl w:ilvl="0">
      <w:start w:val="1"/>
      <w:numFmt w:val="decimal"/>
      <w:lvlText w:val="%1. "/>
      <w:lvlJc w:val="left"/>
      <w:pPr>
        <w:tabs>
          <w:tab w:val="num" w:pos="340"/>
        </w:tabs>
        <w:ind w:left="360" w:hanging="360"/>
      </w:pPr>
      <w:rPr>
        <w:rFonts w:ascii="Times New Roman" w:hAnsi="Times New Roman" w:hint="default"/>
        <w:b/>
        <w:i w:val="0"/>
        <w:sz w:val="56"/>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BC7CEB"/>
    <w:multiLevelType w:val="multilevel"/>
    <w:tmpl w:val="9DD69068"/>
    <w:lvl w:ilvl="0">
      <w:start w:val="1"/>
      <w:numFmt w:val="decimal"/>
      <w:lvlText w:val="%1."/>
      <w:lvlJc w:val="left"/>
      <w:pPr>
        <w:tabs>
          <w:tab w:val="num" w:pos="720"/>
        </w:tabs>
        <w:ind w:left="720" w:hanging="360"/>
      </w:pPr>
      <w:rPr>
        <w:bCs w:val="0"/>
        <w:i w:val="0"/>
        <w:iC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o"/>
      <w:lvlJc w:val="left"/>
      <w:pPr>
        <w:tabs>
          <w:tab w:val="num" w:pos="1440"/>
        </w:tabs>
        <w:ind w:left="1440" w:hanging="360"/>
      </w:pPr>
      <w:rPr>
        <w:rFonts w:ascii="Courier New" w:hAnsi="Courier New" w:hint="default"/>
        <w:bCs w:val="0"/>
        <w:i w:val="0"/>
        <w:iCs w:val="0"/>
        <w:smallCaps w:val="0"/>
        <w:strike w:val="0"/>
        <w:dstrike w:val="0"/>
        <w:outline w:val="0"/>
        <w:shadow w:val="0"/>
        <w:emboss w:val="0"/>
        <w:imprint w:val="0"/>
        <w:noProof w:val="0"/>
        <w:vanish w:val="0"/>
        <w:spacing w:val="0"/>
        <w:kern w:val="0"/>
        <w:position w:val="0"/>
        <w:sz w:val="2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decimal"/>
      <w:lvlText w:val="%3."/>
      <w:lvlJc w:val="left"/>
      <w:pPr>
        <w:tabs>
          <w:tab w:val="num" w:pos="2160"/>
        </w:tabs>
        <w:ind w:left="2160" w:hanging="360"/>
      </w:pPr>
      <w:rPr>
        <w:bCs w:val="0"/>
        <w:i w:val="0"/>
        <w:iC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C4897"/>
    <w:multiLevelType w:val="multilevel"/>
    <w:tmpl w:val="538A5DE2"/>
    <w:lvl w:ilvl="0">
      <w:start w:val="1"/>
      <w:numFmt w:val="decimal"/>
      <w:lvlText w:val="%1. "/>
      <w:lvlJc w:val="left"/>
      <w:pPr>
        <w:tabs>
          <w:tab w:val="num" w:pos="340"/>
        </w:tabs>
        <w:ind w:left="360" w:hanging="360"/>
      </w:pPr>
      <w:rPr>
        <w:rFonts w:ascii="Times New Roman" w:hAnsi="Times New Roman" w:hint="default"/>
        <w:b/>
        <w:i w:val="0"/>
        <w:sz w:val="56"/>
      </w:rPr>
    </w:lvl>
    <w:lvl w:ilvl="1">
      <w:start w:val="1"/>
      <w:numFmt w:val="decimal"/>
      <w:lvlText w:val="%1.%2.-"/>
      <w:lvlJc w:val="left"/>
      <w:pPr>
        <w:tabs>
          <w:tab w:val="num" w:pos="340"/>
        </w:tabs>
        <w:ind w:left="680" w:hanging="680"/>
      </w:pPr>
      <w:rPr>
        <w:rFonts w:ascii="Times New Roman" w:hAnsi="Times New Roman" w:hint="default"/>
        <w:b/>
        <w:i w:val="0"/>
        <w:sz w:val="28"/>
      </w:rPr>
    </w:lvl>
    <w:lvl w:ilvl="2">
      <w:start w:val="1"/>
      <w:numFmt w:val="decimal"/>
      <w:lvlText w:val="%1.%2.%3.-"/>
      <w:lvlJc w:val="left"/>
      <w:pPr>
        <w:tabs>
          <w:tab w:val="num" w:pos="567"/>
        </w:tabs>
        <w:ind w:left="907" w:hanging="907"/>
      </w:pPr>
      <w:rPr>
        <w:rFonts w:ascii="Times New Roman" w:hAnsi="Times New Roman"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230E1B"/>
    <w:multiLevelType w:val="hybridMultilevel"/>
    <w:tmpl w:val="A4166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3C0721"/>
    <w:multiLevelType w:val="multilevel"/>
    <w:tmpl w:val="9F341158"/>
    <w:lvl w:ilvl="0">
      <w:start w:val="1"/>
      <w:numFmt w:val="decimal"/>
      <w:lvlText w:val="%1."/>
      <w:lvlJc w:val="left"/>
      <w:pPr>
        <w:tabs>
          <w:tab w:val="num" w:pos="10036"/>
        </w:tabs>
        <w:ind w:left="10207" w:hanging="284"/>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tabs>
          <w:tab w:val="num" w:pos="0"/>
        </w:tabs>
        <w:ind w:left="794" w:hanging="794"/>
      </w:pPr>
      <w:rPr>
        <w:rFonts w:ascii="Times New Roman" w:hAnsi="Times New Roman" w:hint="default"/>
        <w:b/>
        <w:i w:val="0"/>
        <w:sz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424A4071"/>
    <w:multiLevelType w:val="multilevel"/>
    <w:tmpl w:val="C516939C"/>
    <w:lvl w:ilvl="0">
      <w:start w:val="1"/>
      <w:numFmt w:val="decimal"/>
      <w:lvlText w:val="%1.-"/>
      <w:lvlJc w:val="left"/>
      <w:pPr>
        <w:tabs>
          <w:tab w:val="num" w:pos="340"/>
        </w:tabs>
        <w:ind w:left="340" w:hanging="340"/>
      </w:pPr>
      <w:rPr>
        <w:rFonts w:ascii="Times New Roman" w:hAnsi="Times New Roman" w:hint="default"/>
        <w:b/>
        <w:i w:val="0"/>
        <w:sz w:val="28"/>
      </w:rPr>
    </w:lvl>
    <w:lvl w:ilvl="1">
      <w:start w:val="1"/>
      <w:numFmt w:val="decimal"/>
      <w:lvlText w:val="%1.%2.-"/>
      <w:lvlJc w:val="left"/>
      <w:pPr>
        <w:tabs>
          <w:tab w:val="num" w:pos="567"/>
        </w:tabs>
        <w:ind w:left="680" w:hanging="68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2A5EA4"/>
    <w:multiLevelType w:val="multilevel"/>
    <w:tmpl w:val="594C4AE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2F27B9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6C36DA5"/>
    <w:multiLevelType w:val="multilevel"/>
    <w:tmpl w:val="30802F7A"/>
    <w:lvl w:ilvl="0">
      <w:start w:val="1"/>
      <w:numFmt w:val="decimal"/>
      <w:lvlText w:val="%1.-"/>
      <w:lvlJc w:val="left"/>
      <w:pPr>
        <w:tabs>
          <w:tab w:val="num" w:pos="340"/>
        </w:tabs>
        <w:ind w:left="340" w:hanging="340"/>
      </w:pPr>
      <w:rPr>
        <w:rFonts w:ascii="Times New Roman" w:hAnsi="Times New Roman" w:hint="default"/>
        <w:b/>
        <w:i w:val="0"/>
        <w:sz w:val="28"/>
      </w:rPr>
    </w:lvl>
    <w:lvl w:ilvl="1">
      <w:start w:val="1"/>
      <w:numFmt w:val="decimal"/>
      <w:lvlText w:val="%1.%2.-"/>
      <w:lvlJc w:val="left"/>
      <w:pPr>
        <w:tabs>
          <w:tab w:val="num" w:pos="709"/>
        </w:tabs>
        <w:ind w:left="822" w:hanging="680"/>
      </w:pPr>
      <w:rPr>
        <w:rFonts w:ascii="Times New Roman" w:hAnsi="Times New Roman" w:hint="default"/>
        <w:b/>
        <w:i w:val="0"/>
        <w:sz w:val="24"/>
      </w:rPr>
    </w:lvl>
    <w:lvl w:ilvl="2">
      <w:start w:val="1"/>
      <w:numFmt w:val="decimal"/>
      <w:lvlText w:val="%1.%2.%3.-"/>
      <w:lvlJc w:val="left"/>
      <w:pPr>
        <w:tabs>
          <w:tab w:val="num" w:pos="680"/>
        </w:tabs>
        <w:ind w:left="907" w:hanging="907"/>
      </w:pPr>
      <w:rPr>
        <w:rFonts w:ascii="Times New Roman" w:hAnsi="Times New Roman" w:hint="default"/>
        <w:b/>
        <w:i w:val="0"/>
        <w:sz w:val="24"/>
      </w:rPr>
    </w:lvl>
    <w:lvl w:ilvl="3">
      <w:start w:val="1"/>
      <w:numFmt w:val="decimal"/>
      <w:lvlText w:val="%1.%2.%3.%4."/>
      <w:lvlJc w:val="left"/>
      <w:pPr>
        <w:tabs>
          <w:tab w:val="num" w:pos="1729"/>
        </w:tabs>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A58675D"/>
    <w:multiLevelType w:val="hybridMultilevel"/>
    <w:tmpl w:val="585049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23433110">
    <w:abstractNumId w:val="7"/>
  </w:num>
  <w:num w:numId="2" w16cid:durableId="1761754235">
    <w:abstractNumId w:val="1"/>
  </w:num>
  <w:num w:numId="3" w16cid:durableId="1680817019">
    <w:abstractNumId w:val="2"/>
  </w:num>
  <w:num w:numId="4" w16cid:durableId="1092896585">
    <w:abstractNumId w:val="2"/>
  </w:num>
  <w:num w:numId="5" w16cid:durableId="1036933535">
    <w:abstractNumId w:val="3"/>
  </w:num>
  <w:num w:numId="6" w16cid:durableId="1394040859">
    <w:abstractNumId w:val="10"/>
  </w:num>
  <w:num w:numId="7" w16cid:durableId="743183055">
    <w:abstractNumId w:val="0"/>
  </w:num>
  <w:num w:numId="8" w16cid:durableId="1234319553">
    <w:abstractNumId w:val="9"/>
  </w:num>
  <w:num w:numId="9" w16cid:durableId="1257324507">
    <w:abstractNumId w:val="6"/>
  </w:num>
  <w:num w:numId="10" w16cid:durableId="635717592">
    <w:abstractNumId w:val="5"/>
  </w:num>
  <w:num w:numId="11" w16cid:durableId="868954510">
    <w:abstractNumId w:val="4"/>
  </w:num>
  <w:num w:numId="12" w16cid:durableId="7566299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98"/>
    <w:rsid w:val="00001B8F"/>
    <w:rsid w:val="00006E68"/>
    <w:rsid w:val="00011019"/>
    <w:rsid w:val="00012311"/>
    <w:rsid w:val="0001332B"/>
    <w:rsid w:val="000154BB"/>
    <w:rsid w:val="00020E25"/>
    <w:rsid w:val="000220F7"/>
    <w:rsid w:val="000228ED"/>
    <w:rsid w:val="00022A7C"/>
    <w:rsid w:val="00024FFE"/>
    <w:rsid w:val="000257FE"/>
    <w:rsid w:val="00025DDB"/>
    <w:rsid w:val="00025F09"/>
    <w:rsid w:val="00026AD2"/>
    <w:rsid w:val="000410C2"/>
    <w:rsid w:val="0004458E"/>
    <w:rsid w:val="00047793"/>
    <w:rsid w:val="00051AD9"/>
    <w:rsid w:val="00051C4D"/>
    <w:rsid w:val="000573FD"/>
    <w:rsid w:val="00060230"/>
    <w:rsid w:val="000634E9"/>
    <w:rsid w:val="0007366C"/>
    <w:rsid w:val="00073C0F"/>
    <w:rsid w:val="000750D7"/>
    <w:rsid w:val="00076D10"/>
    <w:rsid w:val="000812A1"/>
    <w:rsid w:val="00082D01"/>
    <w:rsid w:val="00084F85"/>
    <w:rsid w:val="00085256"/>
    <w:rsid w:val="00085851"/>
    <w:rsid w:val="00091803"/>
    <w:rsid w:val="00093503"/>
    <w:rsid w:val="00094DEF"/>
    <w:rsid w:val="0009517F"/>
    <w:rsid w:val="00095C30"/>
    <w:rsid w:val="00096DC4"/>
    <w:rsid w:val="00097696"/>
    <w:rsid w:val="000A5C47"/>
    <w:rsid w:val="000A5E8D"/>
    <w:rsid w:val="000B1224"/>
    <w:rsid w:val="000B1A22"/>
    <w:rsid w:val="000B33E6"/>
    <w:rsid w:val="000B4E2B"/>
    <w:rsid w:val="000B757F"/>
    <w:rsid w:val="000C19C8"/>
    <w:rsid w:val="000C480D"/>
    <w:rsid w:val="000C6DC1"/>
    <w:rsid w:val="000D202B"/>
    <w:rsid w:val="000D5B5C"/>
    <w:rsid w:val="000D70A3"/>
    <w:rsid w:val="000E1F92"/>
    <w:rsid w:val="000E46E1"/>
    <w:rsid w:val="000E54A3"/>
    <w:rsid w:val="000E6016"/>
    <w:rsid w:val="000E6FEE"/>
    <w:rsid w:val="000F20F6"/>
    <w:rsid w:val="000F30E7"/>
    <w:rsid w:val="000F392F"/>
    <w:rsid w:val="000F4CD4"/>
    <w:rsid w:val="00104EC9"/>
    <w:rsid w:val="00106207"/>
    <w:rsid w:val="00107651"/>
    <w:rsid w:val="00111BB4"/>
    <w:rsid w:val="00111CA6"/>
    <w:rsid w:val="00111CD0"/>
    <w:rsid w:val="00122CA2"/>
    <w:rsid w:val="00126680"/>
    <w:rsid w:val="001267FA"/>
    <w:rsid w:val="00126AF2"/>
    <w:rsid w:val="0012719A"/>
    <w:rsid w:val="00127750"/>
    <w:rsid w:val="001337B9"/>
    <w:rsid w:val="001354B7"/>
    <w:rsid w:val="0013746C"/>
    <w:rsid w:val="0014309A"/>
    <w:rsid w:val="00145F5B"/>
    <w:rsid w:val="00146CC2"/>
    <w:rsid w:val="001531EF"/>
    <w:rsid w:val="00155A4C"/>
    <w:rsid w:val="00155CE2"/>
    <w:rsid w:val="001560F7"/>
    <w:rsid w:val="0015788B"/>
    <w:rsid w:val="00160FB5"/>
    <w:rsid w:val="00165025"/>
    <w:rsid w:val="00167022"/>
    <w:rsid w:val="001743F0"/>
    <w:rsid w:val="00174716"/>
    <w:rsid w:val="00177D22"/>
    <w:rsid w:val="00181EFD"/>
    <w:rsid w:val="00183444"/>
    <w:rsid w:val="0018694C"/>
    <w:rsid w:val="001869F4"/>
    <w:rsid w:val="0018722E"/>
    <w:rsid w:val="00192F5F"/>
    <w:rsid w:val="00194DF4"/>
    <w:rsid w:val="0019580E"/>
    <w:rsid w:val="00197D1D"/>
    <w:rsid w:val="001A4FE7"/>
    <w:rsid w:val="001B0D05"/>
    <w:rsid w:val="001B2A3D"/>
    <w:rsid w:val="001B4882"/>
    <w:rsid w:val="001B4FF9"/>
    <w:rsid w:val="001B56CA"/>
    <w:rsid w:val="001B5F18"/>
    <w:rsid w:val="001C00BE"/>
    <w:rsid w:val="001C1569"/>
    <w:rsid w:val="001C3314"/>
    <w:rsid w:val="001C3A2C"/>
    <w:rsid w:val="001C3ECC"/>
    <w:rsid w:val="001C6622"/>
    <w:rsid w:val="001D0AD8"/>
    <w:rsid w:val="001D1748"/>
    <w:rsid w:val="001D3CA4"/>
    <w:rsid w:val="001D52A4"/>
    <w:rsid w:val="001D7DFA"/>
    <w:rsid w:val="001E04C4"/>
    <w:rsid w:val="001E6F05"/>
    <w:rsid w:val="001F1E8E"/>
    <w:rsid w:val="001F4336"/>
    <w:rsid w:val="001F4CA8"/>
    <w:rsid w:val="002027EA"/>
    <w:rsid w:val="00203721"/>
    <w:rsid w:val="002040EE"/>
    <w:rsid w:val="00206D66"/>
    <w:rsid w:val="00212C90"/>
    <w:rsid w:val="00213319"/>
    <w:rsid w:val="00213F40"/>
    <w:rsid w:val="00215A9A"/>
    <w:rsid w:val="00215C48"/>
    <w:rsid w:val="002160B6"/>
    <w:rsid w:val="002174A0"/>
    <w:rsid w:val="00225DDA"/>
    <w:rsid w:val="00233045"/>
    <w:rsid w:val="002335D8"/>
    <w:rsid w:val="0023732D"/>
    <w:rsid w:val="00240266"/>
    <w:rsid w:val="00240762"/>
    <w:rsid w:val="00240DC4"/>
    <w:rsid w:val="00241C8D"/>
    <w:rsid w:val="00242EC6"/>
    <w:rsid w:val="0024437B"/>
    <w:rsid w:val="002464BF"/>
    <w:rsid w:val="002520E8"/>
    <w:rsid w:val="002537DE"/>
    <w:rsid w:val="0025394B"/>
    <w:rsid w:val="00254AF4"/>
    <w:rsid w:val="00256ED5"/>
    <w:rsid w:val="00257743"/>
    <w:rsid w:val="0025789C"/>
    <w:rsid w:val="00257ACB"/>
    <w:rsid w:val="002675DF"/>
    <w:rsid w:val="00267AD6"/>
    <w:rsid w:val="002724D9"/>
    <w:rsid w:val="002726F6"/>
    <w:rsid w:val="00272A6E"/>
    <w:rsid w:val="0027405B"/>
    <w:rsid w:val="00275851"/>
    <w:rsid w:val="00275AF5"/>
    <w:rsid w:val="00277F82"/>
    <w:rsid w:val="00283A30"/>
    <w:rsid w:val="00283C76"/>
    <w:rsid w:val="00290993"/>
    <w:rsid w:val="00292C88"/>
    <w:rsid w:val="002A0141"/>
    <w:rsid w:val="002A10BB"/>
    <w:rsid w:val="002A2723"/>
    <w:rsid w:val="002A32AE"/>
    <w:rsid w:val="002B40DF"/>
    <w:rsid w:val="002B418D"/>
    <w:rsid w:val="002B41B4"/>
    <w:rsid w:val="002B6143"/>
    <w:rsid w:val="002C3F5C"/>
    <w:rsid w:val="002C4708"/>
    <w:rsid w:val="002C5D2D"/>
    <w:rsid w:val="002D0270"/>
    <w:rsid w:val="002D1915"/>
    <w:rsid w:val="002D6165"/>
    <w:rsid w:val="002D6992"/>
    <w:rsid w:val="002E1D65"/>
    <w:rsid w:val="002E2C6E"/>
    <w:rsid w:val="002E31CE"/>
    <w:rsid w:val="002E39DA"/>
    <w:rsid w:val="002E3A0D"/>
    <w:rsid w:val="002E6977"/>
    <w:rsid w:val="002F00C8"/>
    <w:rsid w:val="002F0135"/>
    <w:rsid w:val="002F1739"/>
    <w:rsid w:val="002F3F76"/>
    <w:rsid w:val="002F7084"/>
    <w:rsid w:val="002F7D08"/>
    <w:rsid w:val="003043A8"/>
    <w:rsid w:val="003057AA"/>
    <w:rsid w:val="003057D8"/>
    <w:rsid w:val="00306325"/>
    <w:rsid w:val="0030662A"/>
    <w:rsid w:val="00306DEF"/>
    <w:rsid w:val="003100CE"/>
    <w:rsid w:val="003114CC"/>
    <w:rsid w:val="00311CBD"/>
    <w:rsid w:val="0031436C"/>
    <w:rsid w:val="00315B07"/>
    <w:rsid w:val="00317DB0"/>
    <w:rsid w:val="0032020C"/>
    <w:rsid w:val="0032021F"/>
    <w:rsid w:val="00320B44"/>
    <w:rsid w:val="00321A2D"/>
    <w:rsid w:val="00323E36"/>
    <w:rsid w:val="0032478E"/>
    <w:rsid w:val="0033160C"/>
    <w:rsid w:val="00335E3D"/>
    <w:rsid w:val="00336BB6"/>
    <w:rsid w:val="00340018"/>
    <w:rsid w:val="003410A3"/>
    <w:rsid w:val="003422B4"/>
    <w:rsid w:val="00344ACF"/>
    <w:rsid w:val="00346ECB"/>
    <w:rsid w:val="003473D2"/>
    <w:rsid w:val="003503E3"/>
    <w:rsid w:val="00352457"/>
    <w:rsid w:val="00357343"/>
    <w:rsid w:val="00361B51"/>
    <w:rsid w:val="00363132"/>
    <w:rsid w:val="00364611"/>
    <w:rsid w:val="00365313"/>
    <w:rsid w:val="003668E9"/>
    <w:rsid w:val="003673B1"/>
    <w:rsid w:val="00367661"/>
    <w:rsid w:val="00372594"/>
    <w:rsid w:val="0037477D"/>
    <w:rsid w:val="00376A68"/>
    <w:rsid w:val="00377B6F"/>
    <w:rsid w:val="0038351E"/>
    <w:rsid w:val="003849DB"/>
    <w:rsid w:val="00385B13"/>
    <w:rsid w:val="0039356E"/>
    <w:rsid w:val="003A2FF6"/>
    <w:rsid w:val="003A45FA"/>
    <w:rsid w:val="003A4BF7"/>
    <w:rsid w:val="003A6FD4"/>
    <w:rsid w:val="003B02C2"/>
    <w:rsid w:val="003C1E36"/>
    <w:rsid w:val="003C3A02"/>
    <w:rsid w:val="003C3AB9"/>
    <w:rsid w:val="003C4131"/>
    <w:rsid w:val="003C6CE6"/>
    <w:rsid w:val="003D5841"/>
    <w:rsid w:val="003D5A30"/>
    <w:rsid w:val="003D699D"/>
    <w:rsid w:val="003D6FEF"/>
    <w:rsid w:val="003D772A"/>
    <w:rsid w:val="003E0377"/>
    <w:rsid w:val="003E0DBD"/>
    <w:rsid w:val="003E1882"/>
    <w:rsid w:val="003E3CE0"/>
    <w:rsid w:val="003E496D"/>
    <w:rsid w:val="003E562B"/>
    <w:rsid w:val="003F2FBD"/>
    <w:rsid w:val="003F42C6"/>
    <w:rsid w:val="003F6913"/>
    <w:rsid w:val="003F6B79"/>
    <w:rsid w:val="0040220C"/>
    <w:rsid w:val="004041DE"/>
    <w:rsid w:val="004057EA"/>
    <w:rsid w:val="00406491"/>
    <w:rsid w:val="00406524"/>
    <w:rsid w:val="00410B41"/>
    <w:rsid w:val="004127C7"/>
    <w:rsid w:val="004152B4"/>
    <w:rsid w:val="004217A6"/>
    <w:rsid w:val="00421F91"/>
    <w:rsid w:val="004238D0"/>
    <w:rsid w:val="00432436"/>
    <w:rsid w:val="00432BAE"/>
    <w:rsid w:val="00432D29"/>
    <w:rsid w:val="0043646F"/>
    <w:rsid w:val="00440AE0"/>
    <w:rsid w:val="00441954"/>
    <w:rsid w:val="004447A8"/>
    <w:rsid w:val="00445049"/>
    <w:rsid w:val="0044515B"/>
    <w:rsid w:val="00445685"/>
    <w:rsid w:val="0045073C"/>
    <w:rsid w:val="0045300B"/>
    <w:rsid w:val="00454FBA"/>
    <w:rsid w:val="00457429"/>
    <w:rsid w:val="00457A29"/>
    <w:rsid w:val="00457E79"/>
    <w:rsid w:val="00462708"/>
    <w:rsid w:val="00464E60"/>
    <w:rsid w:val="00467186"/>
    <w:rsid w:val="00471F85"/>
    <w:rsid w:val="00473DA4"/>
    <w:rsid w:val="004758F3"/>
    <w:rsid w:val="0048284A"/>
    <w:rsid w:val="004836DF"/>
    <w:rsid w:val="004903D8"/>
    <w:rsid w:val="00490EF3"/>
    <w:rsid w:val="004914ED"/>
    <w:rsid w:val="00495F3F"/>
    <w:rsid w:val="0049672C"/>
    <w:rsid w:val="004A20A7"/>
    <w:rsid w:val="004A2768"/>
    <w:rsid w:val="004A5A5B"/>
    <w:rsid w:val="004A5C8E"/>
    <w:rsid w:val="004A7CC5"/>
    <w:rsid w:val="004B2E14"/>
    <w:rsid w:val="004B38FC"/>
    <w:rsid w:val="004B4695"/>
    <w:rsid w:val="004B7314"/>
    <w:rsid w:val="004D2CBC"/>
    <w:rsid w:val="004D565C"/>
    <w:rsid w:val="004D65C6"/>
    <w:rsid w:val="004E0501"/>
    <w:rsid w:val="004E07D7"/>
    <w:rsid w:val="004E4229"/>
    <w:rsid w:val="004E591E"/>
    <w:rsid w:val="004E6CBE"/>
    <w:rsid w:val="004F1318"/>
    <w:rsid w:val="004F2B31"/>
    <w:rsid w:val="004F2BCC"/>
    <w:rsid w:val="004F4D79"/>
    <w:rsid w:val="004F56CE"/>
    <w:rsid w:val="004F7DDB"/>
    <w:rsid w:val="005017B4"/>
    <w:rsid w:val="005049EC"/>
    <w:rsid w:val="0050670E"/>
    <w:rsid w:val="0050702E"/>
    <w:rsid w:val="0050713D"/>
    <w:rsid w:val="005147D8"/>
    <w:rsid w:val="00514A7A"/>
    <w:rsid w:val="00514D27"/>
    <w:rsid w:val="00515F02"/>
    <w:rsid w:val="005169CF"/>
    <w:rsid w:val="00517819"/>
    <w:rsid w:val="00523A05"/>
    <w:rsid w:val="005252CC"/>
    <w:rsid w:val="005266CC"/>
    <w:rsid w:val="00527A34"/>
    <w:rsid w:val="00533F62"/>
    <w:rsid w:val="00534698"/>
    <w:rsid w:val="00536509"/>
    <w:rsid w:val="00540649"/>
    <w:rsid w:val="00542B58"/>
    <w:rsid w:val="0054740E"/>
    <w:rsid w:val="00547415"/>
    <w:rsid w:val="005502DE"/>
    <w:rsid w:val="00553CC4"/>
    <w:rsid w:val="00554057"/>
    <w:rsid w:val="005556EA"/>
    <w:rsid w:val="00562112"/>
    <w:rsid w:val="00566436"/>
    <w:rsid w:val="00567B03"/>
    <w:rsid w:val="005707F0"/>
    <w:rsid w:val="00571286"/>
    <w:rsid w:val="00571545"/>
    <w:rsid w:val="00572D11"/>
    <w:rsid w:val="00572E6E"/>
    <w:rsid w:val="005809C9"/>
    <w:rsid w:val="00582BC9"/>
    <w:rsid w:val="00582FD2"/>
    <w:rsid w:val="00583067"/>
    <w:rsid w:val="00583406"/>
    <w:rsid w:val="00586E45"/>
    <w:rsid w:val="005912F4"/>
    <w:rsid w:val="00594799"/>
    <w:rsid w:val="005951F6"/>
    <w:rsid w:val="005967EC"/>
    <w:rsid w:val="00596F25"/>
    <w:rsid w:val="005A0F3C"/>
    <w:rsid w:val="005B2012"/>
    <w:rsid w:val="005B28DD"/>
    <w:rsid w:val="005B4026"/>
    <w:rsid w:val="005C044A"/>
    <w:rsid w:val="005C085D"/>
    <w:rsid w:val="005C19EB"/>
    <w:rsid w:val="005C268C"/>
    <w:rsid w:val="005C6B58"/>
    <w:rsid w:val="005D017A"/>
    <w:rsid w:val="005D2756"/>
    <w:rsid w:val="005D494D"/>
    <w:rsid w:val="005D6FAF"/>
    <w:rsid w:val="005E0651"/>
    <w:rsid w:val="005E1BD5"/>
    <w:rsid w:val="005E48C4"/>
    <w:rsid w:val="005F1B2D"/>
    <w:rsid w:val="005F27B0"/>
    <w:rsid w:val="005F6E07"/>
    <w:rsid w:val="00601EA3"/>
    <w:rsid w:val="006063C5"/>
    <w:rsid w:val="00606D08"/>
    <w:rsid w:val="00607F69"/>
    <w:rsid w:val="00610CED"/>
    <w:rsid w:val="006122D3"/>
    <w:rsid w:val="00617A8C"/>
    <w:rsid w:val="00617CF4"/>
    <w:rsid w:val="0062567A"/>
    <w:rsid w:val="00626A1A"/>
    <w:rsid w:val="0062725E"/>
    <w:rsid w:val="00627661"/>
    <w:rsid w:val="00635DCF"/>
    <w:rsid w:val="0064082E"/>
    <w:rsid w:val="00640D65"/>
    <w:rsid w:val="00642C4E"/>
    <w:rsid w:val="0064337D"/>
    <w:rsid w:val="0065400C"/>
    <w:rsid w:val="00654E4C"/>
    <w:rsid w:val="00657F02"/>
    <w:rsid w:val="00661C1D"/>
    <w:rsid w:val="006626EE"/>
    <w:rsid w:val="0066275A"/>
    <w:rsid w:val="00662B38"/>
    <w:rsid w:val="00663C3E"/>
    <w:rsid w:val="00664166"/>
    <w:rsid w:val="006642A3"/>
    <w:rsid w:val="00667E96"/>
    <w:rsid w:val="006707BD"/>
    <w:rsid w:val="00672A1F"/>
    <w:rsid w:val="00673529"/>
    <w:rsid w:val="00673E5B"/>
    <w:rsid w:val="006801E1"/>
    <w:rsid w:val="00680C6C"/>
    <w:rsid w:val="00682201"/>
    <w:rsid w:val="0068342A"/>
    <w:rsid w:val="006848A1"/>
    <w:rsid w:val="00685A9B"/>
    <w:rsid w:val="00686EBF"/>
    <w:rsid w:val="00687B65"/>
    <w:rsid w:val="00690458"/>
    <w:rsid w:val="0069321E"/>
    <w:rsid w:val="00695CDE"/>
    <w:rsid w:val="00696E9A"/>
    <w:rsid w:val="00697AFD"/>
    <w:rsid w:val="006A7470"/>
    <w:rsid w:val="006A7E0D"/>
    <w:rsid w:val="006B0736"/>
    <w:rsid w:val="006B1091"/>
    <w:rsid w:val="006B15EC"/>
    <w:rsid w:val="006B17C1"/>
    <w:rsid w:val="006B1815"/>
    <w:rsid w:val="006B2E4B"/>
    <w:rsid w:val="006B4808"/>
    <w:rsid w:val="006C27AC"/>
    <w:rsid w:val="006C280E"/>
    <w:rsid w:val="006C4670"/>
    <w:rsid w:val="006D1018"/>
    <w:rsid w:val="006D1DCB"/>
    <w:rsid w:val="006D4435"/>
    <w:rsid w:val="006D55B4"/>
    <w:rsid w:val="006D576C"/>
    <w:rsid w:val="006D75B8"/>
    <w:rsid w:val="006E423B"/>
    <w:rsid w:val="006E5398"/>
    <w:rsid w:val="006E73D5"/>
    <w:rsid w:val="006E7617"/>
    <w:rsid w:val="006F1BE4"/>
    <w:rsid w:val="006F321E"/>
    <w:rsid w:val="006F3D45"/>
    <w:rsid w:val="006F6131"/>
    <w:rsid w:val="00700A3F"/>
    <w:rsid w:val="007016F6"/>
    <w:rsid w:val="0070218D"/>
    <w:rsid w:val="00703678"/>
    <w:rsid w:val="00704494"/>
    <w:rsid w:val="00710082"/>
    <w:rsid w:val="007102CE"/>
    <w:rsid w:val="00711100"/>
    <w:rsid w:val="00711AD1"/>
    <w:rsid w:val="00711DFD"/>
    <w:rsid w:val="00714559"/>
    <w:rsid w:val="00714BE7"/>
    <w:rsid w:val="00717435"/>
    <w:rsid w:val="007174A3"/>
    <w:rsid w:val="00721489"/>
    <w:rsid w:val="007216BF"/>
    <w:rsid w:val="00721D60"/>
    <w:rsid w:val="00723591"/>
    <w:rsid w:val="00730F3B"/>
    <w:rsid w:val="007311A7"/>
    <w:rsid w:val="007314AB"/>
    <w:rsid w:val="00732508"/>
    <w:rsid w:val="00734BE3"/>
    <w:rsid w:val="00734C88"/>
    <w:rsid w:val="00734DC8"/>
    <w:rsid w:val="00735A91"/>
    <w:rsid w:val="007412D9"/>
    <w:rsid w:val="0074133E"/>
    <w:rsid w:val="0074306E"/>
    <w:rsid w:val="007448C9"/>
    <w:rsid w:val="007475A4"/>
    <w:rsid w:val="007508ED"/>
    <w:rsid w:val="00761A56"/>
    <w:rsid w:val="00764BA1"/>
    <w:rsid w:val="00766C1A"/>
    <w:rsid w:val="00771450"/>
    <w:rsid w:val="007754A6"/>
    <w:rsid w:val="00777CB9"/>
    <w:rsid w:val="0078137E"/>
    <w:rsid w:val="007824C8"/>
    <w:rsid w:val="00783964"/>
    <w:rsid w:val="007843D7"/>
    <w:rsid w:val="00785CD4"/>
    <w:rsid w:val="00787F36"/>
    <w:rsid w:val="00796EEB"/>
    <w:rsid w:val="007975D9"/>
    <w:rsid w:val="007A182D"/>
    <w:rsid w:val="007A189A"/>
    <w:rsid w:val="007A1955"/>
    <w:rsid w:val="007A1ABD"/>
    <w:rsid w:val="007A1F49"/>
    <w:rsid w:val="007B2760"/>
    <w:rsid w:val="007B7747"/>
    <w:rsid w:val="007B780A"/>
    <w:rsid w:val="007C3D79"/>
    <w:rsid w:val="007C3EAA"/>
    <w:rsid w:val="007C4005"/>
    <w:rsid w:val="007D2ED3"/>
    <w:rsid w:val="007D6EEA"/>
    <w:rsid w:val="007E0294"/>
    <w:rsid w:val="007E7C35"/>
    <w:rsid w:val="007F2C41"/>
    <w:rsid w:val="007F31A3"/>
    <w:rsid w:val="007F60D5"/>
    <w:rsid w:val="007F66C7"/>
    <w:rsid w:val="007F783B"/>
    <w:rsid w:val="008047C1"/>
    <w:rsid w:val="00805381"/>
    <w:rsid w:val="00807440"/>
    <w:rsid w:val="008105B4"/>
    <w:rsid w:val="00814433"/>
    <w:rsid w:val="008150A8"/>
    <w:rsid w:val="00816F04"/>
    <w:rsid w:val="00823A8C"/>
    <w:rsid w:val="008301F7"/>
    <w:rsid w:val="00831035"/>
    <w:rsid w:val="00837AC7"/>
    <w:rsid w:val="0084008A"/>
    <w:rsid w:val="00841E78"/>
    <w:rsid w:val="00843A96"/>
    <w:rsid w:val="00845222"/>
    <w:rsid w:val="00846C5E"/>
    <w:rsid w:val="008511CB"/>
    <w:rsid w:val="00852E9B"/>
    <w:rsid w:val="00853DE1"/>
    <w:rsid w:val="00855382"/>
    <w:rsid w:val="00856DFD"/>
    <w:rsid w:val="00857B1B"/>
    <w:rsid w:val="00864A3F"/>
    <w:rsid w:val="00864ABD"/>
    <w:rsid w:val="00866EF3"/>
    <w:rsid w:val="0087422B"/>
    <w:rsid w:val="0087608D"/>
    <w:rsid w:val="00877318"/>
    <w:rsid w:val="00891849"/>
    <w:rsid w:val="00892614"/>
    <w:rsid w:val="008967ED"/>
    <w:rsid w:val="00896E2D"/>
    <w:rsid w:val="008A1312"/>
    <w:rsid w:val="008A13F0"/>
    <w:rsid w:val="008A41C1"/>
    <w:rsid w:val="008A5D7B"/>
    <w:rsid w:val="008B1BE1"/>
    <w:rsid w:val="008B4E72"/>
    <w:rsid w:val="008C197F"/>
    <w:rsid w:val="008C53C2"/>
    <w:rsid w:val="008C550A"/>
    <w:rsid w:val="008C56A6"/>
    <w:rsid w:val="008C6E9A"/>
    <w:rsid w:val="008D13C8"/>
    <w:rsid w:val="008D1E1A"/>
    <w:rsid w:val="008D2C20"/>
    <w:rsid w:val="008D44A4"/>
    <w:rsid w:val="008D555C"/>
    <w:rsid w:val="008D57E6"/>
    <w:rsid w:val="008D619D"/>
    <w:rsid w:val="008D6CFB"/>
    <w:rsid w:val="008E01B2"/>
    <w:rsid w:val="008E0777"/>
    <w:rsid w:val="008E5201"/>
    <w:rsid w:val="008F1291"/>
    <w:rsid w:val="008F18B3"/>
    <w:rsid w:val="008F589B"/>
    <w:rsid w:val="008F5DC9"/>
    <w:rsid w:val="008F5EEE"/>
    <w:rsid w:val="008F6525"/>
    <w:rsid w:val="008F6DCB"/>
    <w:rsid w:val="00903CA4"/>
    <w:rsid w:val="009069EF"/>
    <w:rsid w:val="00907369"/>
    <w:rsid w:val="00907B1B"/>
    <w:rsid w:val="00912871"/>
    <w:rsid w:val="009205D2"/>
    <w:rsid w:val="009212C9"/>
    <w:rsid w:val="00921A2E"/>
    <w:rsid w:val="00925EAA"/>
    <w:rsid w:val="00932537"/>
    <w:rsid w:val="00933664"/>
    <w:rsid w:val="009337E0"/>
    <w:rsid w:val="00933C62"/>
    <w:rsid w:val="009356A0"/>
    <w:rsid w:val="009444FE"/>
    <w:rsid w:val="00944A8E"/>
    <w:rsid w:val="0094518C"/>
    <w:rsid w:val="0095147E"/>
    <w:rsid w:val="009523D6"/>
    <w:rsid w:val="00953209"/>
    <w:rsid w:val="00956AE3"/>
    <w:rsid w:val="00957988"/>
    <w:rsid w:val="009623BE"/>
    <w:rsid w:val="00964161"/>
    <w:rsid w:val="00966004"/>
    <w:rsid w:val="009670AA"/>
    <w:rsid w:val="009763F3"/>
    <w:rsid w:val="009764B2"/>
    <w:rsid w:val="00977C66"/>
    <w:rsid w:val="00977FBD"/>
    <w:rsid w:val="0098194F"/>
    <w:rsid w:val="009868A6"/>
    <w:rsid w:val="00992BE3"/>
    <w:rsid w:val="00993D45"/>
    <w:rsid w:val="00995A29"/>
    <w:rsid w:val="00995ECC"/>
    <w:rsid w:val="00995F03"/>
    <w:rsid w:val="00996B78"/>
    <w:rsid w:val="009976E0"/>
    <w:rsid w:val="00997915"/>
    <w:rsid w:val="009A0447"/>
    <w:rsid w:val="009A1C26"/>
    <w:rsid w:val="009A225D"/>
    <w:rsid w:val="009A2F9F"/>
    <w:rsid w:val="009A33F0"/>
    <w:rsid w:val="009A62A9"/>
    <w:rsid w:val="009A65DF"/>
    <w:rsid w:val="009B12EA"/>
    <w:rsid w:val="009B7C2A"/>
    <w:rsid w:val="009C01FB"/>
    <w:rsid w:val="009C5169"/>
    <w:rsid w:val="009C5AA9"/>
    <w:rsid w:val="009D122A"/>
    <w:rsid w:val="009D3CBD"/>
    <w:rsid w:val="009D3EBE"/>
    <w:rsid w:val="009D3F30"/>
    <w:rsid w:val="009E23AD"/>
    <w:rsid w:val="009E59C3"/>
    <w:rsid w:val="009E5E93"/>
    <w:rsid w:val="009F4DEC"/>
    <w:rsid w:val="009F54E0"/>
    <w:rsid w:val="009F7371"/>
    <w:rsid w:val="00A0161D"/>
    <w:rsid w:val="00A0364A"/>
    <w:rsid w:val="00A05515"/>
    <w:rsid w:val="00A076C4"/>
    <w:rsid w:val="00A07BF8"/>
    <w:rsid w:val="00A116BE"/>
    <w:rsid w:val="00A12394"/>
    <w:rsid w:val="00A14D98"/>
    <w:rsid w:val="00A1589B"/>
    <w:rsid w:val="00A15E4E"/>
    <w:rsid w:val="00A226D7"/>
    <w:rsid w:val="00A23B59"/>
    <w:rsid w:val="00A23CCD"/>
    <w:rsid w:val="00A2506C"/>
    <w:rsid w:val="00A35DEB"/>
    <w:rsid w:val="00A364D6"/>
    <w:rsid w:val="00A41B2B"/>
    <w:rsid w:val="00A42CCF"/>
    <w:rsid w:val="00A43054"/>
    <w:rsid w:val="00A44508"/>
    <w:rsid w:val="00A51B10"/>
    <w:rsid w:val="00A52C16"/>
    <w:rsid w:val="00A546A3"/>
    <w:rsid w:val="00A54D85"/>
    <w:rsid w:val="00A56D96"/>
    <w:rsid w:val="00A60DEB"/>
    <w:rsid w:val="00A61731"/>
    <w:rsid w:val="00A63C84"/>
    <w:rsid w:val="00A64DB7"/>
    <w:rsid w:val="00A668CD"/>
    <w:rsid w:val="00A67770"/>
    <w:rsid w:val="00A703EC"/>
    <w:rsid w:val="00A71572"/>
    <w:rsid w:val="00A722D4"/>
    <w:rsid w:val="00A76F3A"/>
    <w:rsid w:val="00A77F9E"/>
    <w:rsid w:val="00A8294E"/>
    <w:rsid w:val="00A84ECF"/>
    <w:rsid w:val="00A85100"/>
    <w:rsid w:val="00A86610"/>
    <w:rsid w:val="00A9001F"/>
    <w:rsid w:val="00A94A83"/>
    <w:rsid w:val="00A95B48"/>
    <w:rsid w:val="00A95BBD"/>
    <w:rsid w:val="00A9625F"/>
    <w:rsid w:val="00A96BDE"/>
    <w:rsid w:val="00AA0AAB"/>
    <w:rsid w:val="00AA28FE"/>
    <w:rsid w:val="00AA36F2"/>
    <w:rsid w:val="00AA54C0"/>
    <w:rsid w:val="00AA7C2F"/>
    <w:rsid w:val="00AB0C4C"/>
    <w:rsid w:val="00AC05F1"/>
    <w:rsid w:val="00AC0696"/>
    <w:rsid w:val="00AC06DD"/>
    <w:rsid w:val="00AC1A28"/>
    <w:rsid w:val="00AC2C6C"/>
    <w:rsid w:val="00AC4BE4"/>
    <w:rsid w:val="00AC595E"/>
    <w:rsid w:val="00AC766E"/>
    <w:rsid w:val="00AD07CF"/>
    <w:rsid w:val="00AD389D"/>
    <w:rsid w:val="00AD393F"/>
    <w:rsid w:val="00AD3EF5"/>
    <w:rsid w:val="00AD5D67"/>
    <w:rsid w:val="00AE1428"/>
    <w:rsid w:val="00AE5436"/>
    <w:rsid w:val="00AF2C8F"/>
    <w:rsid w:val="00AF3AD4"/>
    <w:rsid w:val="00AF5844"/>
    <w:rsid w:val="00AF5F5E"/>
    <w:rsid w:val="00AF6350"/>
    <w:rsid w:val="00B02858"/>
    <w:rsid w:val="00B21B08"/>
    <w:rsid w:val="00B21C28"/>
    <w:rsid w:val="00B221D9"/>
    <w:rsid w:val="00B24081"/>
    <w:rsid w:val="00B242E5"/>
    <w:rsid w:val="00B3071A"/>
    <w:rsid w:val="00B31744"/>
    <w:rsid w:val="00B31854"/>
    <w:rsid w:val="00B33163"/>
    <w:rsid w:val="00B40363"/>
    <w:rsid w:val="00B40607"/>
    <w:rsid w:val="00B4555F"/>
    <w:rsid w:val="00B463B3"/>
    <w:rsid w:val="00B51FA2"/>
    <w:rsid w:val="00B52336"/>
    <w:rsid w:val="00B5333F"/>
    <w:rsid w:val="00B542DF"/>
    <w:rsid w:val="00B55A87"/>
    <w:rsid w:val="00B644CC"/>
    <w:rsid w:val="00B655E7"/>
    <w:rsid w:val="00B6775D"/>
    <w:rsid w:val="00B72F5B"/>
    <w:rsid w:val="00B81723"/>
    <w:rsid w:val="00B8224C"/>
    <w:rsid w:val="00B8282F"/>
    <w:rsid w:val="00B84394"/>
    <w:rsid w:val="00B86DA3"/>
    <w:rsid w:val="00B87C81"/>
    <w:rsid w:val="00B910CB"/>
    <w:rsid w:val="00B91A1E"/>
    <w:rsid w:val="00B91BD2"/>
    <w:rsid w:val="00B95A79"/>
    <w:rsid w:val="00B96F9E"/>
    <w:rsid w:val="00BA6C04"/>
    <w:rsid w:val="00BA755B"/>
    <w:rsid w:val="00BB1982"/>
    <w:rsid w:val="00BB298E"/>
    <w:rsid w:val="00BB41A0"/>
    <w:rsid w:val="00BB4203"/>
    <w:rsid w:val="00BB7334"/>
    <w:rsid w:val="00BB7817"/>
    <w:rsid w:val="00BC1D16"/>
    <w:rsid w:val="00BC56C3"/>
    <w:rsid w:val="00BD43B5"/>
    <w:rsid w:val="00BD4600"/>
    <w:rsid w:val="00BE0094"/>
    <w:rsid w:val="00BE0B01"/>
    <w:rsid w:val="00BE211E"/>
    <w:rsid w:val="00BE26EC"/>
    <w:rsid w:val="00BE2B41"/>
    <w:rsid w:val="00BE3538"/>
    <w:rsid w:val="00BE4E48"/>
    <w:rsid w:val="00BE619F"/>
    <w:rsid w:val="00BE6565"/>
    <w:rsid w:val="00BE7790"/>
    <w:rsid w:val="00BF0A8B"/>
    <w:rsid w:val="00BF6FDB"/>
    <w:rsid w:val="00C0004C"/>
    <w:rsid w:val="00C0093F"/>
    <w:rsid w:val="00C0223E"/>
    <w:rsid w:val="00C04A6B"/>
    <w:rsid w:val="00C074D2"/>
    <w:rsid w:val="00C113D8"/>
    <w:rsid w:val="00C12EDA"/>
    <w:rsid w:val="00C14258"/>
    <w:rsid w:val="00C14289"/>
    <w:rsid w:val="00C142B9"/>
    <w:rsid w:val="00C15D0A"/>
    <w:rsid w:val="00C17026"/>
    <w:rsid w:val="00C17635"/>
    <w:rsid w:val="00C2242B"/>
    <w:rsid w:val="00C23777"/>
    <w:rsid w:val="00C25123"/>
    <w:rsid w:val="00C307CD"/>
    <w:rsid w:val="00C35685"/>
    <w:rsid w:val="00C416D1"/>
    <w:rsid w:val="00C4180D"/>
    <w:rsid w:val="00C42621"/>
    <w:rsid w:val="00C4680C"/>
    <w:rsid w:val="00C47E61"/>
    <w:rsid w:val="00C515C0"/>
    <w:rsid w:val="00C565F8"/>
    <w:rsid w:val="00C6358E"/>
    <w:rsid w:val="00C667E0"/>
    <w:rsid w:val="00C72204"/>
    <w:rsid w:val="00C753C9"/>
    <w:rsid w:val="00C756FC"/>
    <w:rsid w:val="00C76F2E"/>
    <w:rsid w:val="00C867EC"/>
    <w:rsid w:val="00C87ECB"/>
    <w:rsid w:val="00C91595"/>
    <w:rsid w:val="00C9256E"/>
    <w:rsid w:val="00C93D92"/>
    <w:rsid w:val="00CA24EA"/>
    <w:rsid w:val="00CA3C09"/>
    <w:rsid w:val="00CA3CB3"/>
    <w:rsid w:val="00CB08F0"/>
    <w:rsid w:val="00CB219C"/>
    <w:rsid w:val="00CC38AD"/>
    <w:rsid w:val="00CC66B1"/>
    <w:rsid w:val="00CD4063"/>
    <w:rsid w:val="00CD522B"/>
    <w:rsid w:val="00CE1E62"/>
    <w:rsid w:val="00CE374D"/>
    <w:rsid w:val="00CE5003"/>
    <w:rsid w:val="00CF574C"/>
    <w:rsid w:val="00CF5EB0"/>
    <w:rsid w:val="00D108CD"/>
    <w:rsid w:val="00D10D82"/>
    <w:rsid w:val="00D15F9B"/>
    <w:rsid w:val="00D21908"/>
    <w:rsid w:val="00D24108"/>
    <w:rsid w:val="00D25A2C"/>
    <w:rsid w:val="00D2686E"/>
    <w:rsid w:val="00D327EF"/>
    <w:rsid w:val="00D33BDF"/>
    <w:rsid w:val="00D354E0"/>
    <w:rsid w:val="00D441CD"/>
    <w:rsid w:val="00D44580"/>
    <w:rsid w:val="00D50835"/>
    <w:rsid w:val="00D50A19"/>
    <w:rsid w:val="00D542DD"/>
    <w:rsid w:val="00D556B3"/>
    <w:rsid w:val="00D572FA"/>
    <w:rsid w:val="00D57B21"/>
    <w:rsid w:val="00D60E09"/>
    <w:rsid w:val="00D62103"/>
    <w:rsid w:val="00D70E62"/>
    <w:rsid w:val="00D73136"/>
    <w:rsid w:val="00D73281"/>
    <w:rsid w:val="00D732E0"/>
    <w:rsid w:val="00D73FB8"/>
    <w:rsid w:val="00D76BA3"/>
    <w:rsid w:val="00D76D63"/>
    <w:rsid w:val="00D82249"/>
    <w:rsid w:val="00D82D18"/>
    <w:rsid w:val="00D84C74"/>
    <w:rsid w:val="00D875EE"/>
    <w:rsid w:val="00D91ACD"/>
    <w:rsid w:val="00D93E55"/>
    <w:rsid w:val="00D9517C"/>
    <w:rsid w:val="00D95536"/>
    <w:rsid w:val="00D9671B"/>
    <w:rsid w:val="00D96C9A"/>
    <w:rsid w:val="00D97640"/>
    <w:rsid w:val="00D97F0C"/>
    <w:rsid w:val="00DA1EDD"/>
    <w:rsid w:val="00DA2CB8"/>
    <w:rsid w:val="00DA4C44"/>
    <w:rsid w:val="00DA7998"/>
    <w:rsid w:val="00DB088E"/>
    <w:rsid w:val="00DB350D"/>
    <w:rsid w:val="00DB3799"/>
    <w:rsid w:val="00DB4F72"/>
    <w:rsid w:val="00DB6562"/>
    <w:rsid w:val="00DB65CB"/>
    <w:rsid w:val="00DB6C15"/>
    <w:rsid w:val="00DC0DCB"/>
    <w:rsid w:val="00DC149C"/>
    <w:rsid w:val="00DC24B8"/>
    <w:rsid w:val="00DC5AD7"/>
    <w:rsid w:val="00DC7063"/>
    <w:rsid w:val="00DC7479"/>
    <w:rsid w:val="00DD54DE"/>
    <w:rsid w:val="00DD6636"/>
    <w:rsid w:val="00DD7B49"/>
    <w:rsid w:val="00DE06F5"/>
    <w:rsid w:val="00DE0E19"/>
    <w:rsid w:val="00DE1CDD"/>
    <w:rsid w:val="00DE302E"/>
    <w:rsid w:val="00DE7761"/>
    <w:rsid w:val="00DF2BA7"/>
    <w:rsid w:val="00DF459E"/>
    <w:rsid w:val="00DF4C26"/>
    <w:rsid w:val="00DF69D8"/>
    <w:rsid w:val="00DF7782"/>
    <w:rsid w:val="00DF7883"/>
    <w:rsid w:val="00E00700"/>
    <w:rsid w:val="00E0240E"/>
    <w:rsid w:val="00E0250F"/>
    <w:rsid w:val="00E06846"/>
    <w:rsid w:val="00E06F37"/>
    <w:rsid w:val="00E13FBE"/>
    <w:rsid w:val="00E14B38"/>
    <w:rsid w:val="00E20561"/>
    <w:rsid w:val="00E2259A"/>
    <w:rsid w:val="00E441E8"/>
    <w:rsid w:val="00E44A8E"/>
    <w:rsid w:val="00E45DDA"/>
    <w:rsid w:val="00E52DF4"/>
    <w:rsid w:val="00E60465"/>
    <w:rsid w:val="00E60634"/>
    <w:rsid w:val="00E60AB0"/>
    <w:rsid w:val="00E6245C"/>
    <w:rsid w:val="00E67165"/>
    <w:rsid w:val="00E67E5E"/>
    <w:rsid w:val="00E707E0"/>
    <w:rsid w:val="00E70EDE"/>
    <w:rsid w:val="00E71B01"/>
    <w:rsid w:val="00E763E6"/>
    <w:rsid w:val="00E80531"/>
    <w:rsid w:val="00E83F39"/>
    <w:rsid w:val="00E90BBF"/>
    <w:rsid w:val="00E96D6E"/>
    <w:rsid w:val="00EA12E5"/>
    <w:rsid w:val="00EA5C36"/>
    <w:rsid w:val="00EB068E"/>
    <w:rsid w:val="00EB454A"/>
    <w:rsid w:val="00EB66E9"/>
    <w:rsid w:val="00EB68DB"/>
    <w:rsid w:val="00EC268F"/>
    <w:rsid w:val="00EC44F5"/>
    <w:rsid w:val="00EC4CD3"/>
    <w:rsid w:val="00EC678D"/>
    <w:rsid w:val="00ED055B"/>
    <w:rsid w:val="00ED2892"/>
    <w:rsid w:val="00EE2B6B"/>
    <w:rsid w:val="00EE567A"/>
    <w:rsid w:val="00EE7D52"/>
    <w:rsid w:val="00EF0ACC"/>
    <w:rsid w:val="00EF19F4"/>
    <w:rsid w:val="00EF1A2B"/>
    <w:rsid w:val="00EF372A"/>
    <w:rsid w:val="00EF4251"/>
    <w:rsid w:val="00EF499C"/>
    <w:rsid w:val="00EF6F85"/>
    <w:rsid w:val="00F0382F"/>
    <w:rsid w:val="00F03E79"/>
    <w:rsid w:val="00F05213"/>
    <w:rsid w:val="00F06187"/>
    <w:rsid w:val="00F064FC"/>
    <w:rsid w:val="00F100CF"/>
    <w:rsid w:val="00F140BF"/>
    <w:rsid w:val="00F1601C"/>
    <w:rsid w:val="00F17E24"/>
    <w:rsid w:val="00F204B1"/>
    <w:rsid w:val="00F20771"/>
    <w:rsid w:val="00F2137F"/>
    <w:rsid w:val="00F24A56"/>
    <w:rsid w:val="00F25A58"/>
    <w:rsid w:val="00F27763"/>
    <w:rsid w:val="00F2796F"/>
    <w:rsid w:val="00F30EB8"/>
    <w:rsid w:val="00F312C3"/>
    <w:rsid w:val="00F33B8D"/>
    <w:rsid w:val="00F36B5E"/>
    <w:rsid w:val="00F43620"/>
    <w:rsid w:val="00F50833"/>
    <w:rsid w:val="00F50C49"/>
    <w:rsid w:val="00F511A0"/>
    <w:rsid w:val="00F53B42"/>
    <w:rsid w:val="00F553E7"/>
    <w:rsid w:val="00F6009B"/>
    <w:rsid w:val="00F61765"/>
    <w:rsid w:val="00F6193B"/>
    <w:rsid w:val="00F63AD6"/>
    <w:rsid w:val="00F659CB"/>
    <w:rsid w:val="00F664B3"/>
    <w:rsid w:val="00F67874"/>
    <w:rsid w:val="00F7316B"/>
    <w:rsid w:val="00F74806"/>
    <w:rsid w:val="00F77B2E"/>
    <w:rsid w:val="00F81FE0"/>
    <w:rsid w:val="00F845FE"/>
    <w:rsid w:val="00F8510B"/>
    <w:rsid w:val="00F85B72"/>
    <w:rsid w:val="00F916FB"/>
    <w:rsid w:val="00F979A4"/>
    <w:rsid w:val="00F97FA7"/>
    <w:rsid w:val="00FA31EE"/>
    <w:rsid w:val="00FA5E44"/>
    <w:rsid w:val="00FB279B"/>
    <w:rsid w:val="00FB36C6"/>
    <w:rsid w:val="00FB4F13"/>
    <w:rsid w:val="00FB6432"/>
    <w:rsid w:val="00FC0288"/>
    <w:rsid w:val="00FC0D2D"/>
    <w:rsid w:val="00FC239B"/>
    <w:rsid w:val="00FC24C8"/>
    <w:rsid w:val="00FC7042"/>
    <w:rsid w:val="00FD0AED"/>
    <w:rsid w:val="00FD22DE"/>
    <w:rsid w:val="00FD34F8"/>
    <w:rsid w:val="00FD36C1"/>
    <w:rsid w:val="00FD4E84"/>
    <w:rsid w:val="00FD7490"/>
    <w:rsid w:val="00FE05A9"/>
    <w:rsid w:val="00FE0893"/>
    <w:rsid w:val="00FE10CA"/>
    <w:rsid w:val="00FE5F08"/>
    <w:rsid w:val="00FF1657"/>
    <w:rsid w:val="00FF3A81"/>
    <w:rsid w:val="00FF56AF"/>
    <w:rsid w:val="00FF77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039765"/>
  <w15:chartTrackingRefBased/>
  <w15:docId w15:val="{D0EDA9E7-84A3-4057-A188-0B6BC999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C04"/>
    <w:pPr>
      <w:spacing w:after="240" w:line="360" w:lineRule="auto"/>
      <w:jc w:val="both"/>
    </w:pPr>
    <w:rPr>
      <w:rFonts w:ascii="Times New Roman" w:eastAsia="Times New Roman" w:hAnsi="Times New Roman" w:cs="Times New Roman"/>
      <w:sz w:val="24"/>
      <w:szCs w:val="20"/>
      <w:lang w:eastAsia="es-ES"/>
    </w:rPr>
  </w:style>
  <w:style w:type="paragraph" w:styleId="Ttulo1">
    <w:name w:val="heading 1"/>
    <w:basedOn w:val="Normal"/>
    <w:next w:val="Normal"/>
    <w:link w:val="Ttulo1Car"/>
    <w:uiPriority w:val="9"/>
    <w:qFormat/>
    <w:rsid w:val="00A14D98"/>
    <w:pPr>
      <w:widowControl w:val="0"/>
      <w:spacing w:before="120" w:line="240" w:lineRule="auto"/>
      <w:outlineLvl w:val="0"/>
    </w:pPr>
    <w:rPr>
      <w:rFonts w:eastAsiaTheme="majorEastAsia" w:cstheme="majorBidi"/>
      <w:b/>
      <w:i/>
      <w:sz w:val="28"/>
      <w:szCs w:val="32"/>
      <w:u w:val="single"/>
    </w:rPr>
  </w:style>
  <w:style w:type="paragraph" w:styleId="Ttulo2">
    <w:name w:val="heading 2"/>
    <w:basedOn w:val="Normal"/>
    <w:next w:val="Normal"/>
    <w:link w:val="Ttulo2Car"/>
    <w:uiPriority w:val="9"/>
    <w:unhideWhenUsed/>
    <w:qFormat/>
    <w:rsid w:val="00BA6C04"/>
    <w:pPr>
      <w:numPr>
        <w:ilvl w:val="1"/>
        <w:numId w:val="10"/>
      </w:numPr>
      <w:spacing w:before="48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A54D85"/>
    <w:pPr>
      <w:keepNext/>
      <w:keepLines/>
      <w:numPr>
        <w:ilvl w:val="2"/>
        <w:numId w:val="10"/>
      </w:numPr>
      <w:spacing w:before="24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AF635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F635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AF635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AF635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AF635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F635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D108CD"/>
    <w:pPr>
      <w:pBdr>
        <w:bottom w:val="single" w:sz="8" w:space="1" w:color="auto"/>
      </w:pBdr>
      <w:spacing w:after="0" w:line="240" w:lineRule="auto"/>
      <w:jc w:val="left"/>
    </w:pPr>
  </w:style>
  <w:style w:type="character" w:customStyle="1" w:styleId="EncabezadoCar">
    <w:name w:val="Encabezado Car"/>
    <w:basedOn w:val="Fuentedeprrafopredeter"/>
    <w:link w:val="Encabezado"/>
    <w:uiPriority w:val="99"/>
    <w:rsid w:val="00D108CD"/>
    <w:rPr>
      <w:rFonts w:ascii="Arial" w:eastAsia="Times New Roman" w:hAnsi="Arial" w:cs="Times New Roman"/>
      <w:sz w:val="24"/>
      <w:szCs w:val="20"/>
      <w:lang w:eastAsia="es-ES"/>
    </w:rPr>
  </w:style>
  <w:style w:type="character" w:styleId="Nmerodepgina">
    <w:name w:val="page number"/>
    <w:rsid w:val="00D108CD"/>
    <w:rPr>
      <w:rFonts w:ascii="Arial" w:hAnsi="Arial"/>
      <w:sz w:val="20"/>
    </w:rPr>
  </w:style>
  <w:style w:type="paragraph" w:customStyle="1" w:styleId="indep">
    <w:name w:val="indep"/>
    <w:basedOn w:val="Textoindependiente"/>
    <w:rsid w:val="00D108CD"/>
    <w:pPr>
      <w:spacing w:after="0" w:line="240" w:lineRule="auto"/>
      <w:jc w:val="left"/>
    </w:pPr>
  </w:style>
  <w:style w:type="paragraph" w:styleId="Textoindependiente">
    <w:name w:val="Body Text"/>
    <w:basedOn w:val="Normal"/>
    <w:link w:val="TextoindependienteCar"/>
    <w:uiPriority w:val="99"/>
    <w:semiHidden/>
    <w:unhideWhenUsed/>
    <w:rsid w:val="00D108CD"/>
    <w:pPr>
      <w:spacing w:after="120"/>
    </w:pPr>
  </w:style>
  <w:style w:type="character" w:customStyle="1" w:styleId="TextoindependienteCar">
    <w:name w:val="Texto independiente Car"/>
    <w:basedOn w:val="Fuentedeprrafopredeter"/>
    <w:link w:val="Textoindependiente"/>
    <w:uiPriority w:val="99"/>
    <w:semiHidden/>
    <w:rsid w:val="00D108CD"/>
    <w:rPr>
      <w:rFonts w:ascii="Arial" w:eastAsia="Times New Roman" w:hAnsi="Arial" w:cs="Times New Roman"/>
      <w:sz w:val="24"/>
      <w:szCs w:val="20"/>
      <w:lang w:eastAsia="es-ES"/>
    </w:rPr>
  </w:style>
  <w:style w:type="character" w:customStyle="1" w:styleId="Ttulo1Car">
    <w:name w:val="Título 1 Car"/>
    <w:basedOn w:val="Fuentedeprrafopredeter"/>
    <w:link w:val="Ttulo1"/>
    <w:uiPriority w:val="9"/>
    <w:rsid w:val="00A14D98"/>
    <w:rPr>
      <w:rFonts w:ascii="Times New Roman" w:eastAsiaTheme="majorEastAsia" w:hAnsi="Times New Roman" w:cstheme="majorBidi"/>
      <w:b/>
      <w:i/>
      <w:sz w:val="28"/>
      <w:szCs w:val="32"/>
      <w:u w:val="single"/>
      <w:lang w:eastAsia="es-ES"/>
    </w:rPr>
  </w:style>
  <w:style w:type="character" w:customStyle="1" w:styleId="Ttulo2Car">
    <w:name w:val="Título 2 Car"/>
    <w:basedOn w:val="Fuentedeprrafopredeter"/>
    <w:link w:val="Ttulo2"/>
    <w:uiPriority w:val="9"/>
    <w:rsid w:val="00BA6C04"/>
    <w:rPr>
      <w:rFonts w:ascii="Times New Roman" w:eastAsiaTheme="majorEastAsia" w:hAnsi="Times New Roman" w:cstheme="majorBidi"/>
      <w:b/>
      <w:caps/>
      <w:color w:val="000000" w:themeColor="text1"/>
      <w:sz w:val="24"/>
      <w:szCs w:val="26"/>
      <w:lang w:eastAsia="es-ES"/>
    </w:rPr>
  </w:style>
  <w:style w:type="table" w:styleId="Tablaconcuadrcula1clara">
    <w:name w:val="Grid Table 1 Light"/>
    <w:basedOn w:val="Tablanormal"/>
    <w:uiPriority w:val="46"/>
    <w:rsid w:val="006E42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C756FC"/>
    <w:pPr>
      <w:ind w:left="720"/>
      <w:contextualSpacing/>
    </w:pPr>
  </w:style>
  <w:style w:type="paragraph" w:customStyle="1" w:styleId="piedefigura">
    <w:name w:val="pie de figura"/>
    <w:basedOn w:val="indep"/>
    <w:qFormat/>
    <w:rsid w:val="004F1318"/>
    <w:pPr>
      <w:spacing w:before="120" w:after="240" w:line="360" w:lineRule="auto"/>
      <w:jc w:val="center"/>
    </w:pPr>
    <w:rPr>
      <w:sz w:val="18"/>
      <w:szCs w:val="36"/>
    </w:rPr>
  </w:style>
  <w:style w:type="paragraph" w:customStyle="1" w:styleId="piedetabla">
    <w:name w:val="pie de tabla"/>
    <w:basedOn w:val="piedefigura"/>
    <w:qFormat/>
    <w:rsid w:val="00DE302E"/>
  </w:style>
  <w:style w:type="paragraph" w:styleId="Descripcin">
    <w:name w:val="caption"/>
    <w:basedOn w:val="Normal"/>
    <w:next w:val="Normal"/>
    <w:uiPriority w:val="35"/>
    <w:unhideWhenUsed/>
    <w:qFormat/>
    <w:rsid w:val="00BE7790"/>
    <w:pPr>
      <w:spacing w:after="200" w:line="240" w:lineRule="auto"/>
    </w:pPr>
    <w:rPr>
      <w:i/>
      <w:iCs/>
      <w:color w:val="44546A" w:themeColor="text2"/>
      <w:sz w:val="18"/>
      <w:szCs w:val="18"/>
    </w:rPr>
  </w:style>
  <w:style w:type="paragraph" w:styleId="Piedepgina">
    <w:name w:val="footer"/>
    <w:basedOn w:val="Normal"/>
    <w:link w:val="PiedepginaCar"/>
    <w:uiPriority w:val="99"/>
    <w:unhideWhenUsed/>
    <w:rsid w:val="003A4B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BF7"/>
    <w:rPr>
      <w:rFonts w:ascii="Times New Roman" w:eastAsia="Times New Roman" w:hAnsi="Times New Roman" w:cs="Times New Roman"/>
      <w:sz w:val="24"/>
      <w:szCs w:val="20"/>
      <w:lang w:eastAsia="es-ES"/>
    </w:rPr>
  </w:style>
  <w:style w:type="table" w:styleId="Tablaconcuadrcula">
    <w:name w:val="Table Grid"/>
    <w:basedOn w:val="Tablanormal"/>
    <w:uiPriority w:val="39"/>
    <w:rsid w:val="00377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E42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unhideWhenUsed/>
    <w:rsid w:val="00464E60"/>
    <w:pPr>
      <w:spacing w:after="0" w:line="240" w:lineRule="auto"/>
    </w:pPr>
    <w:rPr>
      <w:sz w:val="20"/>
    </w:rPr>
  </w:style>
  <w:style w:type="character" w:customStyle="1" w:styleId="TextonotaalfinalCar">
    <w:name w:val="Texto nota al final Car"/>
    <w:basedOn w:val="Fuentedeprrafopredeter"/>
    <w:link w:val="Textonotaalfinal"/>
    <w:uiPriority w:val="99"/>
    <w:rsid w:val="00464E60"/>
    <w:rPr>
      <w:rFonts w:ascii="Times New Roman" w:eastAsia="Times New Roman" w:hAnsi="Times New Roman" w:cs="Times New Roman"/>
      <w:sz w:val="20"/>
      <w:szCs w:val="20"/>
      <w:lang w:eastAsia="es-ES"/>
    </w:rPr>
  </w:style>
  <w:style w:type="character" w:styleId="Refdenotaalfinal">
    <w:name w:val="endnote reference"/>
    <w:basedOn w:val="Fuentedeprrafopredeter"/>
    <w:uiPriority w:val="99"/>
    <w:semiHidden/>
    <w:unhideWhenUsed/>
    <w:rsid w:val="00464E60"/>
    <w:rPr>
      <w:vertAlign w:val="superscript"/>
    </w:rPr>
  </w:style>
  <w:style w:type="paragraph" w:styleId="Bibliografa">
    <w:name w:val="Bibliography"/>
    <w:basedOn w:val="Normal"/>
    <w:next w:val="Normal"/>
    <w:uiPriority w:val="37"/>
    <w:unhideWhenUsed/>
    <w:rsid w:val="0094518C"/>
  </w:style>
  <w:style w:type="character" w:customStyle="1" w:styleId="Ttulo3Car">
    <w:name w:val="Título 3 Car"/>
    <w:basedOn w:val="Fuentedeprrafopredeter"/>
    <w:link w:val="Ttulo3"/>
    <w:uiPriority w:val="9"/>
    <w:rsid w:val="00A54D85"/>
    <w:rPr>
      <w:rFonts w:ascii="Times New Roman" w:eastAsiaTheme="majorEastAsia" w:hAnsi="Times New Roman" w:cstheme="majorBidi"/>
      <w:b/>
      <w:color w:val="000000" w:themeColor="text1"/>
      <w:sz w:val="24"/>
      <w:szCs w:val="24"/>
      <w:lang w:eastAsia="es-ES"/>
    </w:rPr>
  </w:style>
  <w:style w:type="character" w:customStyle="1" w:styleId="Ttulo4Car">
    <w:name w:val="Título 4 Car"/>
    <w:basedOn w:val="Fuentedeprrafopredeter"/>
    <w:link w:val="Ttulo4"/>
    <w:uiPriority w:val="9"/>
    <w:rsid w:val="00AF6350"/>
    <w:rPr>
      <w:rFonts w:asciiTheme="majorHAnsi" w:eastAsiaTheme="majorEastAsia" w:hAnsiTheme="majorHAnsi" w:cstheme="majorBidi"/>
      <w:i/>
      <w:iCs/>
      <w:color w:val="2F5496" w:themeColor="accent1" w:themeShade="BF"/>
      <w:sz w:val="24"/>
      <w:szCs w:val="20"/>
      <w:lang w:eastAsia="es-ES"/>
    </w:rPr>
  </w:style>
  <w:style w:type="character" w:customStyle="1" w:styleId="Ttulo5Car">
    <w:name w:val="Título 5 Car"/>
    <w:basedOn w:val="Fuentedeprrafopredeter"/>
    <w:link w:val="Ttulo5"/>
    <w:uiPriority w:val="9"/>
    <w:semiHidden/>
    <w:rsid w:val="00AF6350"/>
    <w:rPr>
      <w:rFonts w:asciiTheme="majorHAnsi" w:eastAsiaTheme="majorEastAsia" w:hAnsiTheme="majorHAnsi" w:cstheme="majorBidi"/>
      <w:color w:val="2F5496" w:themeColor="accent1" w:themeShade="BF"/>
      <w:sz w:val="24"/>
      <w:szCs w:val="20"/>
      <w:lang w:eastAsia="es-ES"/>
    </w:rPr>
  </w:style>
  <w:style w:type="character" w:customStyle="1" w:styleId="Ttulo6Car">
    <w:name w:val="Título 6 Car"/>
    <w:basedOn w:val="Fuentedeprrafopredeter"/>
    <w:link w:val="Ttulo6"/>
    <w:uiPriority w:val="9"/>
    <w:semiHidden/>
    <w:rsid w:val="00AF6350"/>
    <w:rPr>
      <w:rFonts w:asciiTheme="majorHAnsi" w:eastAsiaTheme="majorEastAsia" w:hAnsiTheme="majorHAnsi" w:cstheme="majorBidi"/>
      <w:color w:val="1F3763" w:themeColor="accent1" w:themeShade="7F"/>
      <w:sz w:val="24"/>
      <w:szCs w:val="20"/>
      <w:lang w:eastAsia="es-ES"/>
    </w:rPr>
  </w:style>
  <w:style w:type="character" w:customStyle="1" w:styleId="Ttulo7Car">
    <w:name w:val="Título 7 Car"/>
    <w:basedOn w:val="Fuentedeprrafopredeter"/>
    <w:link w:val="Ttulo7"/>
    <w:uiPriority w:val="9"/>
    <w:semiHidden/>
    <w:rsid w:val="00AF6350"/>
    <w:rPr>
      <w:rFonts w:asciiTheme="majorHAnsi" w:eastAsiaTheme="majorEastAsia" w:hAnsiTheme="majorHAnsi" w:cstheme="majorBidi"/>
      <w:i/>
      <w:iCs/>
      <w:color w:val="1F3763" w:themeColor="accent1" w:themeShade="7F"/>
      <w:sz w:val="24"/>
      <w:szCs w:val="20"/>
      <w:lang w:eastAsia="es-ES"/>
    </w:rPr>
  </w:style>
  <w:style w:type="character" w:customStyle="1" w:styleId="Ttulo8Car">
    <w:name w:val="Título 8 Car"/>
    <w:basedOn w:val="Fuentedeprrafopredeter"/>
    <w:link w:val="Ttulo8"/>
    <w:uiPriority w:val="9"/>
    <w:semiHidden/>
    <w:rsid w:val="00AF635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AF6350"/>
    <w:rPr>
      <w:rFonts w:asciiTheme="majorHAnsi" w:eastAsiaTheme="majorEastAsia" w:hAnsiTheme="majorHAnsi" w:cstheme="majorBidi"/>
      <w:i/>
      <w:iCs/>
      <w:color w:val="272727" w:themeColor="text1" w:themeTint="D8"/>
      <w:sz w:val="21"/>
      <w:szCs w:val="21"/>
      <w:lang w:eastAsia="es-ES"/>
    </w:rPr>
  </w:style>
  <w:style w:type="table" w:styleId="Tablaconcuadrculaclara">
    <w:name w:val="Grid Table Light"/>
    <w:basedOn w:val="Tablanormal"/>
    <w:uiPriority w:val="40"/>
    <w:rsid w:val="00FB4F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70218D"/>
    <w:pPr>
      <w:spacing w:after="0" w:line="240" w:lineRule="auto"/>
    </w:pPr>
    <w:rPr>
      <w:sz w:val="20"/>
    </w:rPr>
  </w:style>
  <w:style w:type="character" w:customStyle="1" w:styleId="TextonotapieCar">
    <w:name w:val="Texto nota pie Car"/>
    <w:basedOn w:val="Fuentedeprrafopredeter"/>
    <w:link w:val="Textonotapie"/>
    <w:uiPriority w:val="99"/>
    <w:semiHidden/>
    <w:rsid w:val="0070218D"/>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70218D"/>
    <w:rPr>
      <w:vertAlign w:val="superscript"/>
    </w:rPr>
  </w:style>
  <w:style w:type="character" w:styleId="Textodelmarcadordeposicin">
    <w:name w:val="Placeholder Text"/>
    <w:basedOn w:val="Fuentedeprrafopredeter"/>
    <w:uiPriority w:val="99"/>
    <w:semiHidden/>
    <w:rsid w:val="008150A8"/>
    <w:rPr>
      <w:color w:val="808080"/>
    </w:rPr>
  </w:style>
  <w:style w:type="character" w:customStyle="1" w:styleId="ts-alignment-element">
    <w:name w:val="ts-alignment-element"/>
    <w:basedOn w:val="Fuentedeprrafopredeter"/>
    <w:rsid w:val="002E1D65"/>
  </w:style>
  <w:style w:type="character" w:styleId="Hipervnculo">
    <w:name w:val="Hyperlink"/>
    <w:basedOn w:val="Fuentedeprrafopredeter"/>
    <w:uiPriority w:val="99"/>
    <w:unhideWhenUsed/>
    <w:rsid w:val="00A14D98"/>
    <w:rPr>
      <w:color w:val="0563C1" w:themeColor="hyperlink"/>
      <w:u w:val="single"/>
    </w:rPr>
  </w:style>
  <w:style w:type="character" w:styleId="Mencinsinresolver">
    <w:name w:val="Unresolved Mention"/>
    <w:basedOn w:val="Fuentedeprrafopredeter"/>
    <w:uiPriority w:val="99"/>
    <w:semiHidden/>
    <w:unhideWhenUsed/>
    <w:rsid w:val="00846C5E"/>
    <w:rPr>
      <w:color w:val="605E5C"/>
      <w:shd w:val="clear" w:color="auto" w:fill="E1DFDD"/>
    </w:rPr>
  </w:style>
  <w:style w:type="paragraph" w:styleId="HTMLconformatoprevio">
    <w:name w:val="HTML Preformatted"/>
    <w:basedOn w:val="Normal"/>
    <w:link w:val="HTMLconformatoprevioCar"/>
    <w:uiPriority w:val="99"/>
    <w:unhideWhenUsed/>
    <w:rsid w:val="0089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891849"/>
    <w:rPr>
      <w:rFonts w:ascii="Courier New" w:eastAsia="Times New Roman" w:hAnsi="Courier New" w:cs="Courier New"/>
      <w:sz w:val="20"/>
      <w:szCs w:val="20"/>
      <w:lang w:eastAsia="es-ES"/>
    </w:rPr>
  </w:style>
  <w:style w:type="character" w:customStyle="1" w:styleId="comment">
    <w:name w:val="comment"/>
    <w:basedOn w:val="Fuentedeprrafopredeter"/>
    <w:rsid w:val="00891849"/>
  </w:style>
  <w:style w:type="character" w:customStyle="1" w:styleId="keyword">
    <w:name w:val="keyword"/>
    <w:basedOn w:val="Fuentedeprrafopredeter"/>
    <w:rsid w:val="00891849"/>
  </w:style>
  <w:style w:type="character" w:customStyle="1" w:styleId="string">
    <w:name w:val="string"/>
    <w:basedOn w:val="Fuentedeprrafopredeter"/>
    <w:rsid w:val="00891849"/>
  </w:style>
  <w:style w:type="paragraph" w:styleId="NormalWeb">
    <w:name w:val="Normal (Web)"/>
    <w:basedOn w:val="Normal"/>
    <w:uiPriority w:val="99"/>
    <w:semiHidden/>
    <w:unhideWhenUsed/>
    <w:rsid w:val="00256ED5"/>
    <w:pPr>
      <w:spacing w:before="100" w:beforeAutospacing="1" w:after="100" w:afterAutospacing="1" w:line="240" w:lineRule="auto"/>
      <w:jc w:val="left"/>
    </w:pPr>
    <w:rPr>
      <w:szCs w:val="24"/>
    </w:rPr>
  </w:style>
  <w:style w:type="paragraph" w:styleId="Sinespaciado">
    <w:name w:val="No Spacing"/>
    <w:uiPriority w:val="1"/>
    <w:qFormat/>
    <w:rsid w:val="004F1318"/>
    <w:pPr>
      <w:spacing w:after="0" w:line="240" w:lineRule="auto"/>
      <w:jc w:val="center"/>
    </w:pPr>
    <w:rPr>
      <w:rFonts w:ascii="Times New Roman" w:eastAsia="Times New Roman" w:hAnsi="Times New Roman" w:cs="Times New Roman"/>
      <w:sz w:val="24"/>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224">
      <w:bodyDiv w:val="1"/>
      <w:marLeft w:val="0"/>
      <w:marRight w:val="0"/>
      <w:marTop w:val="0"/>
      <w:marBottom w:val="0"/>
      <w:divBdr>
        <w:top w:val="none" w:sz="0" w:space="0" w:color="auto"/>
        <w:left w:val="none" w:sz="0" w:space="0" w:color="auto"/>
        <w:bottom w:val="none" w:sz="0" w:space="0" w:color="auto"/>
        <w:right w:val="none" w:sz="0" w:space="0" w:color="auto"/>
      </w:divBdr>
    </w:div>
    <w:div w:id="55855561">
      <w:bodyDiv w:val="1"/>
      <w:marLeft w:val="0"/>
      <w:marRight w:val="0"/>
      <w:marTop w:val="0"/>
      <w:marBottom w:val="0"/>
      <w:divBdr>
        <w:top w:val="none" w:sz="0" w:space="0" w:color="auto"/>
        <w:left w:val="none" w:sz="0" w:space="0" w:color="auto"/>
        <w:bottom w:val="none" w:sz="0" w:space="0" w:color="auto"/>
        <w:right w:val="none" w:sz="0" w:space="0" w:color="auto"/>
      </w:divBdr>
    </w:div>
    <w:div w:id="84345914">
      <w:bodyDiv w:val="1"/>
      <w:marLeft w:val="0"/>
      <w:marRight w:val="0"/>
      <w:marTop w:val="0"/>
      <w:marBottom w:val="0"/>
      <w:divBdr>
        <w:top w:val="none" w:sz="0" w:space="0" w:color="auto"/>
        <w:left w:val="none" w:sz="0" w:space="0" w:color="auto"/>
        <w:bottom w:val="none" w:sz="0" w:space="0" w:color="auto"/>
        <w:right w:val="none" w:sz="0" w:space="0" w:color="auto"/>
      </w:divBdr>
    </w:div>
    <w:div w:id="123088518">
      <w:bodyDiv w:val="1"/>
      <w:marLeft w:val="0"/>
      <w:marRight w:val="0"/>
      <w:marTop w:val="0"/>
      <w:marBottom w:val="0"/>
      <w:divBdr>
        <w:top w:val="none" w:sz="0" w:space="0" w:color="auto"/>
        <w:left w:val="none" w:sz="0" w:space="0" w:color="auto"/>
        <w:bottom w:val="none" w:sz="0" w:space="0" w:color="auto"/>
        <w:right w:val="none" w:sz="0" w:space="0" w:color="auto"/>
      </w:divBdr>
    </w:div>
    <w:div w:id="123156321">
      <w:bodyDiv w:val="1"/>
      <w:marLeft w:val="0"/>
      <w:marRight w:val="0"/>
      <w:marTop w:val="0"/>
      <w:marBottom w:val="0"/>
      <w:divBdr>
        <w:top w:val="none" w:sz="0" w:space="0" w:color="auto"/>
        <w:left w:val="none" w:sz="0" w:space="0" w:color="auto"/>
        <w:bottom w:val="none" w:sz="0" w:space="0" w:color="auto"/>
        <w:right w:val="none" w:sz="0" w:space="0" w:color="auto"/>
      </w:divBdr>
    </w:div>
    <w:div w:id="127361164">
      <w:bodyDiv w:val="1"/>
      <w:marLeft w:val="0"/>
      <w:marRight w:val="0"/>
      <w:marTop w:val="0"/>
      <w:marBottom w:val="0"/>
      <w:divBdr>
        <w:top w:val="none" w:sz="0" w:space="0" w:color="auto"/>
        <w:left w:val="none" w:sz="0" w:space="0" w:color="auto"/>
        <w:bottom w:val="none" w:sz="0" w:space="0" w:color="auto"/>
        <w:right w:val="none" w:sz="0" w:space="0" w:color="auto"/>
      </w:divBdr>
    </w:div>
    <w:div w:id="140008407">
      <w:bodyDiv w:val="1"/>
      <w:marLeft w:val="0"/>
      <w:marRight w:val="0"/>
      <w:marTop w:val="0"/>
      <w:marBottom w:val="0"/>
      <w:divBdr>
        <w:top w:val="none" w:sz="0" w:space="0" w:color="auto"/>
        <w:left w:val="none" w:sz="0" w:space="0" w:color="auto"/>
        <w:bottom w:val="none" w:sz="0" w:space="0" w:color="auto"/>
        <w:right w:val="none" w:sz="0" w:space="0" w:color="auto"/>
      </w:divBdr>
    </w:div>
    <w:div w:id="163129973">
      <w:bodyDiv w:val="1"/>
      <w:marLeft w:val="0"/>
      <w:marRight w:val="0"/>
      <w:marTop w:val="0"/>
      <w:marBottom w:val="0"/>
      <w:divBdr>
        <w:top w:val="none" w:sz="0" w:space="0" w:color="auto"/>
        <w:left w:val="none" w:sz="0" w:space="0" w:color="auto"/>
        <w:bottom w:val="none" w:sz="0" w:space="0" w:color="auto"/>
        <w:right w:val="none" w:sz="0" w:space="0" w:color="auto"/>
      </w:divBdr>
    </w:div>
    <w:div w:id="164244750">
      <w:bodyDiv w:val="1"/>
      <w:marLeft w:val="0"/>
      <w:marRight w:val="0"/>
      <w:marTop w:val="0"/>
      <w:marBottom w:val="0"/>
      <w:divBdr>
        <w:top w:val="none" w:sz="0" w:space="0" w:color="auto"/>
        <w:left w:val="none" w:sz="0" w:space="0" w:color="auto"/>
        <w:bottom w:val="none" w:sz="0" w:space="0" w:color="auto"/>
        <w:right w:val="none" w:sz="0" w:space="0" w:color="auto"/>
      </w:divBdr>
    </w:div>
    <w:div w:id="171141856">
      <w:bodyDiv w:val="1"/>
      <w:marLeft w:val="0"/>
      <w:marRight w:val="0"/>
      <w:marTop w:val="0"/>
      <w:marBottom w:val="0"/>
      <w:divBdr>
        <w:top w:val="none" w:sz="0" w:space="0" w:color="auto"/>
        <w:left w:val="none" w:sz="0" w:space="0" w:color="auto"/>
        <w:bottom w:val="none" w:sz="0" w:space="0" w:color="auto"/>
        <w:right w:val="none" w:sz="0" w:space="0" w:color="auto"/>
      </w:divBdr>
    </w:div>
    <w:div w:id="182213732">
      <w:bodyDiv w:val="1"/>
      <w:marLeft w:val="0"/>
      <w:marRight w:val="0"/>
      <w:marTop w:val="0"/>
      <w:marBottom w:val="0"/>
      <w:divBdr>
        <w:top w:val="none" w:sz="0" w:space="0" w:color="auto"/>
        <w:left w:val="none" w:sz="0" w:space="0" w:color="auto"/>
        <w:bottom w:val="none" w:sz="0" w:space="0" w:color="auto"/>
        <w:right w:val="none" w:sz="0" w:space="0" w:color="auto"/>
      </w:divBdr>
    </w:div>
    <w:div w:id="188952115">
      <w:bodyDiv w:val="1"/>
      <w:marLeft w:val="0"/>
      <w:marRight w:val="0"/>
      <w:marTop w:val="0"/>
      <w:marBottom w:val="0"/>
      <w:divBdr>
        <w:top w:val="none" w:sz="0" w:space="0" w:color="auto"/>
        <w:left w:val="none" w:sz="0" w:space="0" w:color="auto"/>
        <w:bottom w:val="none" w:sz="0" w:space="0" w:color="auto"/>
        <w:right w:val="none" w:sz="0" w:space="0" w:color="auto"/>
      </w:divBdr>
    </w:div>
    <w:div w:id="205025419">
      <w:bodyDiv w:val="1"/>
      <w:marLeft w:val="0"/>
      <w:marRight w:val="0"/>
      <w:marTop w:val="0"/>
      <w:marBottom w:val="0"/>
      <w:divBdr>
        <w:top w:val="none" w:sz="0" w:space="0" w:color="auto"/>
        <w:left w:val="none" w:sz="0" w:space="0" w:color="auto"/>
        <w:bottom w:val="none" w:sz="0" w:space="0" w:color="auto"/>
        <w:right w:val="none" w:sz="0" w:space="0" w:color="auto"/>
      </w:divBdr>
    </w:div>
    <w:div w:id="213153347">
      <w:bodyDiv w:val="1"/>
      <w:marLeft w:val="0"/>
      <w:marRight w:val="0"/>
      <w:marTop w:val="0"/>
      <w:marBottom w:val="0"/>
      <w:divBdr>
        <w:top w:val="none" w:sz="0" w:space="0" w:color="auto"/>
        <w:left w:val="none" w:sz="0" w:space="0" w:color="auto"/>
        <w:bottom w:val="none" w:sz="0" w:space="0" w:color="auto"/>
        <w:right w:val="none" w:sz="0" w:space="0" w:color="auto"/>
      </w:divBdr>
    </w:div>
    <w:div w:id="218519656">
      <w:bodyDiv w:val="1"/>
      <w:marLeft w:val="0"/>
      <w:marRight w:val="0"/>
      <w:marTop w:val="0"/>
      <w:marBottom w:val="0"/>
      <w:divBdr>
        <w:top w:val="none" w:sz="0" w:space="0" w:color="auto"/>
        <w:left w:val="none" w:sz="0" w:space="0" w:color="auto"/>
        <w:bottom w:val="none" w:sz="0" w:space="0" w:color="auto"/>
        <w:right w:val="none" w:sz="0" w:space="0" w:color="auto"/>
      </w:divBdr>
    </w:div>
    <w:div w:id="229342497">
      <w:bodyDiv w:val="1"/>
      <w:marLeft w:val="0"/>
      <w:marRight w:val="0"/>
      <w:marTop w:val="0"/>
      <w:marBottom w:val="0"/>
      <w:divBdr>
        <w:top w:val="none" w:sz="0" w:space="0" w:color="auto"/>
        <w:left w:val="none" w:sz="0" w:space="0" w:color="auto"/>
        <w:bottom w:val="none" w:sz="0" w:space="0" w:color="auto"/>
        <w:right w:val="none" w:sz="0" w:space="0" w:color="auto"/>
      </w:divBdr>
    </w:div>
    <w:div w:id="249698089">
      <w:bodyDiv w:val="1"/>
      <w:marLeft w:val="0"/>
      <w:marRight w:val="0"/>
      <w:marTop w:val="0"/>
      <w:marBottom w:val="0"/>
      <w:divBdr>
        <w:top w:val="none" w:sz="0" w:space="0" w:color="auto"/>
        <w:left w:val="none" w:sz="0" w:space="0" w:color="auto"/>
        <w:bottom w:val="none" w:sz="0" w:space="0" w:color="auto"/>
        <w:right w:val="none" w:sz="0" w:space="0" w:color="auto"/>
      </w:divBdr>
    </w:div>
    <w:div w:id="280259028">
      <w:bodyDiv w:val="1"/>
      <w:marLeft w:val="0"/>
      <w:marRight w:val="0"/>
      <w:marTop w:val="0"/>
      <w:marBottom w:val="0"/>
      <w:divBdr>
        <w:top w:val="none" w:sz="0" w:space="0" w:color="auto"/>
        <w:left w:val="none" w:sz="0" w:space="0" w:color="auto"/>
        <w:bottom w:val="none" w:sz="0" w:space="0" w:color="auto"/>
        <w:right w:val="none" w:sz="0" w:space="0" w:color="auto"/>
      </w:divBdr>
    </w:div>
    <w:div w:id="295722242">
      <w:bodyDiv w:val="1"/>
      <w:marLeft w:val="0"/>
      <w:marRight w:val="0"/>
      <w:marTop w:val="0"/>
      <w:marBottom w:val="0"/>
      <w:divBdr>
        <w:top w:val="none" w:sz="0" w:space="0" w:color="auto"/>
        <w:left w:val="none" w:sz="0" w:space="0" w:color="auto"/>
        <w:bottom w:val="none" w:sz="0" w:space="0" w:color="auto"/>
        <w:right w:val="none" w:sz="0" w:space="0" w:color="auto"/>
      </w:divBdr>
    </w:div>
    <w:div w:id="302539028">
      <w:bodyDiv w:val="1"/>
      <w:marLeft w:val="0"/>
      <w:marRight w:val="0"/>
      <w:marTop w:val="0"/>
      <w:marBottom w:val="0"/>
      <w:divBdr>
        <w:top w:val="none" w:sz="0" w:space="0" w:color="auto"/>
        <w:left w:val="none" w:sz="0" w:space="0" w:color="auto"/>
        <w:bottom w:val="none" w:sz="0" w:space="0" w:color="auto"/>
        <w:right w:val="none" w:sz="0" w:space="0" w:color="auto"/>
      </w:divBdr>
    </w:div>
    <w:div w:id="304506430">
      <w:bodyDiv w:val="1"/>
      <w:marLeft w:val="0"/>
      <w:marRight w:val="0"/>
      <w:marTop w:val="0"/>
      <w:marBottom w:val="0"/>
      <w:divBdr>
        <w:top w:val="none" w:sz="0" w:space="0" w:color="auto"/>
        <w:left w:val="none" w:sz="0" w:space="0" w:color="auto"/>
        <w:bottom w:val="none" w:sz="0" w:space="0" w:color="auto"/>
        <w:right w:val="none" w:sz="0" w:space="0" w:color="auto"/>
      </w:divBdr>
    </w:div>
    <w:div w:id="325717836">
      <w:bodyDiv w:val="1"/>
      <w:marLeft w:val="0"/>
      <w:marRight w:val="0"/>
      <w:marTop w:val="0"/>
      <w:marBottom w:val="0"/>
      <w:divBdr>
        <w:top w:val="none" w:sz="0" w:space="0" w:color="auto"/>
        <w:left w:val="none" w:sz="0" w:space="0" w:color="auto"/>
        <w:bottom w:val="none" w:sz="0" w:space="0" w:color="auto"/>
        <w:right w:val="none" w:sz="0" w:space="0" w:color="auto"/>
      </w:divBdr>
    </w:div>
    <w:div w:id="325793118">
      <w:bodyDiv w:val="1"/>
      <w:marLeft w:val="0"/>
      <w:marRight w:val="0"/>
      <w:marTop w:val="0"/>
      <w:marBottom w:val="0"/>
      <w:divBdr>
        <w:top w:val="none" w:sz="0" w:space="0" w:color="auto"/>
        <w:left w:val="none" w:sz="0" w:space="0" w:color="auto"/>
        <w:bottom w:val="none" w:sz="0" w:space="0" w:color="auto"/>
        <w:right w:val="none" w:sz="0" w:space="0" w:color="auto"/>
      </w:divBdr>
    </w:div>
    <w:div w:id="326327564">
      <w:bodyDiv w:val="1"/>
      <w:marLeft w:val="0"/>
      <w:marRight w:val="0"/>
      <w:marTop w:val="0"/>
      <w:marBottom w:val="0"/>
      <w:divBdr>
        <w:top w:val="none" w:sz="0" w:space="0" w:color="auto"/>
        <w:left w:val="none" w:sz="0" w:space="0" w:color="auto"/>
        <w:bottom w:val="none" w:sz="0" w:space="0" w:color="auto"/>
        <w:right w:val="none" w:sz="0" w:space="0" w:color="auto"/>
      </w:divBdr>
    </w:div>
    <w:div w:id="338970041">
      <w:bodyDiv w:val="1"/>
      <w:marLeft w:val="0"/>
      <w:marRight w:val="0"/>
      <w:marTop w:val="0"/>
      <w:marBottom w:val="0"/>
      <w:divBdr>
        <w:top w:val="none" w:sz="0" w:space="0" w:color="auto"/>
        <w:left w:val="none" w:sz="0" w:space="0" w:color="auto"/>
        <w:bottom w:val="none" w:sz="0" w:space="0" w:color="auto"/>
        <w:right w:val="none" w:sz="0" w:space="0" w:color="auto"/>
      </w:divBdr>
      <w:divsChild>
        <w:div w:id="1439450684">
          <w:marLeft w:val="0"/>
          <w:marRight w:val="0"/>
          <w:marTop w:val="0"/>
          <w:marBottom w:val="0"/>
          <w:divBdr>
            <w:top w:val="none" w:sz="0" w:space="0" w:color="auto"/>
            <w:left w:val="none" w:sz="0" w:space="0" w:color="auto"/>
            <w:bottom w:val="none" w:sz="0" w:space="0" w:color="auto"/>
            <w:right w:val="none" w:sz="0" w:space="0" w:color="auto"/>
          </w:divBdr>
          <w:divsChild>
            <w:div w:id="650905693">
              <w:marLeft w:val="0"/>
              <w:marRight w:val="0"/>
              <w:marTop w:val="0"/>
              <w:marBottom w:val="0"/>
              <w:divBdr>
                <w:top w:val="none" w:sz="0" w:space="0" w:color="auto"/>
                <w:left w:val="none" w:sz="0" w:space="0" w:color="auto"/>
                <w:bottom w:val="none" w:sz="0" w:space="0" w:color="auto"/>
                <w:right w:val="none" w:sz="0" w:space="0" w:color="auto"/>
              </w:divBdr>
            </w:div>
            <w:div w:id="1927030793">
              <w:marLeft w:val="0"/>
              <w:marRight w:val="0"/>
              <w:marTop w:val="0"/>
              <w:marBottom w:val="0"/>
              <w:divBdr>
                <w:top w:val="none" w:sz="0" w:space="0" w:color="auto"/>
                <w:left w:val="none" w:sz="0" w:space="0" w:color="auto"/>
                <w:bottom w:val="none" w:sz="0" w:space="0" w:color="auto"/>
                <w:right w:val="none" w:sz="0" w:space="0" w:color="auto"/>
              </w:divBdr>
            </w:div>
            <w:div w:id="1969510588">
              <w:marLeft w:val="0"/>
              <w:marRight w:val="0"/>
              <w:marTop w:val="0"/>
              <w:marBottom w:val="0"/>
              <w:divBdr>
                <w:top w:val="none" w:sz="0" w:space="0" w:color="auto"/>
                <w:left w:val="none" w:sz="0" w:space="0" w:color="auto"/>
                <w:bottom w:val="none" w:sz="0" w:space="0" w:color="auto"/>
                <w:right w:val="none" w:sz="0" w:space="0" w:color="auto"/>
              </w:divBdr>
            </w:div>
            <w:div w:id="1470171958">
              <w:marLeft w:val="0"/>
              <w:marRight w:val="0"/>
              <w:marTop w:val="0"/>
              <w:marBottom w:val="0"/>
              <w:divBdr>
                <w:top w:val="none" w:sz="0" w:space="0" w:color="auto"/>
                <w:left w:val="none" w:sz="0" w:space="0" w:color="auto"/>
                <w:bottom w:val="none" w:sz="0" w:space="0" w:color="auto"/>
                <w:right w:val="none" w:sz="0" w:space="0" w:color="auto"/>
              </w:divBdr>
            </w:div>
            <w:div w:id="805120731">
              <w:marLeft w:val="0"/>
              <w:marRight w:val="0"/>
              <w:marTop w:val="0"/>
              <w:marBottom w:val="0"/>
              <w:divBdr>
                <w:top w:val="none" w:sz="0" w:space="0" w:color="auto"/>
                <w:left w:val="none" w:sz="0" w:space="0" w:color="auto"/>
                <w:bottom w:val="none" w:sz="0" w:space="0" w:color="auto"/>
                <w:right w:val="none" w:sz="0" w:space="0" w:color="auto"/>
              </w:divBdr>
            </w:div>
            <w:div w:id="904754194">
              <w:marLeft w:val="0"/>
              <w:marRight w:val="0"/>
              <w:marTop w:val="0"/>
              <w:marBottom w:val="0"/>
              <w:divBdr>
                <w:top w:val="none" w:sz="0" w:space="0" w:color="auto"/>
                <w:left w:val="none" w:sz="0" w:space="0" w:color="auto"/>
                <w:bottom w:val="none" w:sz="0" w:space="0" w:color="auto"/>
                <w:right w:val="none" w:sz="0" w:space="0" w:color="auto"/>
              </w:divBdr>
            </w:div>
            <w:div w:id="1858889656">
              <w:marLeft w:val="0"/>
              <w:marRight w:val="0"/>
              <w:marTop w:val="0"/>
              <w:marBottom w:val="0"/>
              <w:divBdr>
                <w:top w:val="none" w:sz="0" w:space="0" w:color="auto"/>
                <w:left w:val="none" w:sz="0" w:space="0" w:color="auto"/>
                <w:bottom w:val="none" w:sz="0" w:space="0" w:color="auto"/>
                <w:right w:val="none" w:sz="0" w:space="0" w:color="auto"/>
              </w:divBdr>
            </w:div>
            <w:div w:id="652687467">
              <w:marLeft w:val="0"/>
              <w:marRight w:val="0"/>
              <w:marTop w:val="0"/>
              <w:marBottom w:val="0"/>
              <w:divBdr>
                <w:top w:val="none" w:sz="0" w:space="0" w:color="auto"/>
                <w:left w:val="none" w:sz="0" w:space="0" w:color="auto"/>
                <w:bottom w:val="none" w:sz="0" w:space="0" w:color="auto"/>
                <w:right w:val="none" w:sz="0" w:space="0" w:color="auto"/>
              </w:divBdr>
            </w:div>
            <w:div w:id="1898123494">
              <w:marLeft w:val="0"/>
              <w:marRight w:val="0"/>
              <w:marTop w:val="0"/>
              <w:marBottom w:val="0"/>
              <w:divBdr>
                <w:top w:val="none" w:sz="0" w:space="0" w:color="auto"/>
                <w:left w:val="none" w:sz="0" w:space="0" w:color="auto"/>
                <w:bottom w:val="none" w:sz="0" w:space="0" w:color="auto"/>
                <w:right w:val="none" w:sz="0" w:space="0" w:color="auto"/>
              </w:divBdr>
            </w:div>
            <w:div w:id="1455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129">
      <w:bodyDiv w:val="1"/>
      <w:marLeft w:val="0"/>
      <w:marRight w:val="0"/>
      <w:marTop w:val="0"/>
      <w:marBottom w:val="0"/>
      <w:divBdr>
        <w:top w:val="none" w:sz="0" w:space="0" w:color="auto"/>
        <w:left w:val="none" w:sz="0" w:space="0" w:color="auto"/>
        <w:bottom w:val="none" w:sz="0" w:space="0" w:color="auto"/>
        <w:right w:val="none" w:sz="0" w:space="0" w:color="auto"/>
      </w:divBdr>
    </w:div>
    <w:div w:id="388772982">
      <w:bodyDiv w:val="1"/>
      <w:marLeft w:val="0"/>
      <w:marRight w:val="0"/>
      <w:marTop w:val="0"/>
      <w:marBottom w:val="0"/>
      <w:divBdr>
        <w:top w:val="none" w:sz="0" w:space="0" w:color="auto"/>
        <w:left w:val="none" w:sz="0" w:space="0" w:color="auto"/>
        <w:bottom w:val="none" w:sz="0" w:space="0" w:color="auto"/>
        <w:right w:val="none" w:sz="0" w:space="0" w:color="auto"/>
      </w:divBdr>
    </w:div>
    <w:div w:id="393503910">
      <w:bodyDiv w:val="1"/>
      <w:marLeft w:val="0"/>
      <w:marRight w:val="0"/>
      <w:marTop w:val="0"/>
      <w:marBottom w:val="0"/>
      <w:divBdr>
        <w:top w:val="none" w:sz="0" w:space="0" w:color="auto"/>
        <w:left w:val="none" w:sz="0" w:space="0" w:color="auto"/>
        <w:bottom w:val="none" w:sz="0" w:space="0" w:color="auto"/>
        <w:right w:val="none" w:sz="0" w:space="0" w:color="auto"/>
      </w:divBdr>
    </w:div>
    <w:div w:id="393545801">
      <w:bodyDiv w:val="1"/>
      <w:marLeft w:val="0"/>
      <w:marRight w:val="0"/>
      <w:marTop w:val="0"/>
      <w:marBottom w:val="0"/>
      <w:divBdr>
        <w:top w:val="none" w:sz="0" w:space="0" w:color="auto"/>
        <w:left w:val="none" w:sz="0" w:space="0" w:color="auto"/>
        <w:bottom w:val="none" w:sz="0" w:space="0" w:color="auto"/>
        <w:right w:val="none" w:sz="0" w:space="0" w:color="auto"/>
      </w:divBdr>
    </w:div>
    <w:div w:id="414086043">
      <w:bodyDiv w:val="1"/>
      <w:marLeft w:val="0"/>
      <w:marRight w:val="0"/>
      <w:marTop w:val="0"/>
      <w:marBottom w:val="0"/>
      <w:divBdr>
        <w:top w:val="none" w:sz="0" w:space="0" w:color="auto"/>
        <w:left w:val="none" w:sz="0" w:space="0" w:color="auto"/>
        <w:bottom w:val="none" w:sz="0" w:space="0" w:color="auto"/>
        <w:right w:val="none" w:sz="0" w:space="0" w:color="auto"/>
      </w:divBdr>
    </w:div>
    <w:div w:id="416053589">
      <w:bodyDiv w:val="1"/>
      <w:marLeft w:val="0"/>
      <w:marRight w:val="0"/>
      <w:marTop w:val="0"/>
      <w:marBottom w:val="0"/>
      <w:divBdr>
        <w:top w:val="none" w:sz="0" w:space="0" w:color="auto"/>
        <w:left w:val="none" w:sz="0" w:space="0" w:color="auto"/>
        <w:bottom w:val="none" w:sz="0" w:space="0" w:color="auto"/>
        <w:right w:val="none" w:sz="0" w:space="0" w:color="auto"/>
      </w:divBdr>
    </w:div>
    <w:div w:id="423116166">
      <w:bodyDiv w:val="1"/>
      <w:marLeft w:val="0"/>
      <w:marRight w:val="0"/>
      <w:marTop w:val="0"/>
      <w:marBottom w:val="0"/>
      <w:divBdr>
        <w:top w:val="none" w:sz="0" w:space="0" w:color="auto"/>
        <w:left w:val="none" w:sz="0" w:space="0" w:color="auto"/>
        <w:bottom w:val="none" w:sz="0" w:space="0" w:color="auto"/>
        <w:right w:val="none" w:sz="0" w:space="0" w:color="auto"/>
      </w:divBdr>
    </w:div>
    <w:div w:id="425350512">
      <w:bodyDiv w:val="1"/>
      <w:marLeft w:val="0"/>
      <w:marRight w:val="0"/>
      <w:marTop w:val="0"/>
      <w:marBottom w:val="0"/>
      <w:divBdr>
        <w:top w:val="none" w:sz="0" w:space="0" w:color="auto"/>
        <w:left w:val="none" w:sz="0" w:space="0" w:color="auto"/>
        <w:bottom w:val="none" w:sz="0" w:space="0" w:color="auto"/>
        <w:right w:val="none" w:sz="0" w:space="0" w:color="auto"/>
      </w:divBdr>
    </w:div>
    <w:div w:id="454060842">
      <w:bodyDiv w:val="1"/>
      <w:marLeft w:val="0"/>
      <w:marRight w:val="0"/>
      <w:marTop w:val="0"/>
      <w:marBottom w:val="0"/>
      <w:divBdr>
        <w:top w:val="none" w:sz="0" w:space="0" w:color="auto"/>
        <w:left w:val="none" w:sz="0" w:space="0" w:color="auto"/>
        <w:bottom w:val="none" w:sz="0" w:space="0" w:color="auto"/>
        <w:right w:val="none" w:sz="0" w:space="0" w:color="auto"/>
      </w:divBdr>
    </w:div>
    <w:div w:id="470632705">
      <w:bodyDiv w:val="1"/>
      <w:marLeft w:val="0"/>
      <w:marRight w:val="0"/>
      <w:marTop w:val="0"/>
      <w:marBottom w:val="0"/>
      <w:divBdr>
        <w:top w:val="none" w:sz="0" w:space="0" w:color="auto"/>
        <w:left w:val="none" w:sz="0" w:space="0" w:color="auto"/>
        <w:bottom w:val="none" w:sz="0" w:space="0" w:color="auto"/>
        <w:right w:val="none" w:sz="0" w:space="0" w:color="auto"/>
      </w:divBdr>
    </w:div>
    <w:div w:id="475075055">
      <w:bodyDiv w:val="1"/>
      <w:marLeft w:val="0"/>
      <w:marRight w:val="0"/>
      <w:marTop w:val="0"/>
      <w:marBottom w:val="0"/>
      <w:divBdr>
        <w:top w:val="none" w:sz="0" w:space="0" w:color="auto"/>
        <w:left w:val="none" w:sz="0" w:space="0" w:color="auto"/>
        <w:bottom w:val="none" w:sz="0" w:space="0" w:color="auto"/>
        <w:right w:val="none" w:sz="0" w:space="0" w:color="auto"/>
      </w:divBdr>
    </w:div>
    <w:div w:id="489710437">
      <w:bodyDiv w:val="1"/>
      <w:marLeft w:val="0"/>
      <w:marRight w:val="0"/>
      <w:marTop w:val="0"/>
      <w:marBottom w:val="0"/>
      <w:divBdr>
        <w:top w:val="none" w:sz="0" w:space="0" w:color="auto"/>
        <w:left w:val="none" w:sz="0" w:space="0" w:color="auto"/>
        <w:bottom w:val="none" w:sz="0" w:space="0" w:color="auto"/>
        <w:right w:val="none" w:sz="0" w:space="0" w:color="auto"/>
      </w:divBdr>
    </w:div>
    <w:div w:id="512383421">
      <w:bodyDiv w:val="1"/>
      <w:marLeft w:val="0"/>
      <w:marRight w:val="0"/>
      <w:marTop w:val="0"/>
      <w:marBottom w:val="0"/>
      <w:divBdr>
        <w:top w:val="none" w:sz="0" w:space="0" w:color="auto"/>
        <w:left w:val="none" w:sz="0" w:space="0" w:color="auto"/>
        <w:bottom w:val="none" w:sz="0" w:space="0" w:color="auto"/>
        <w:right w:val="none" w:sz="0" w:space="0" w:color="auto"/>
      </w:divBdr>
    </w:div>
    <w:div w:id="518618483">
      <w:bodyDiv w:val="1"/>
      <w:marLeft w:val="0"/>
      <w:marRight w:val="0"/>
      <w:marTop w:val="0"/>
      <w:marBottom w:val="0"/>
      <w:divBdr>
        <w:top w:val="none" w:sz="0" w:space="0" w:color="auto"/>
        <w:left w:val="none" w:sz="0" w:space="0" w:color="auto"/>
        <w:bottom w:val="none" w:sz="0" w:space="0" w:color="auto"/>
        <w:right w:val="none" w:sz="0" w:space="0" w:color="auto"/>
      </w:divBdr>
    </w:div>
    <w:div w:id="529883074">
      <w:bodyDiv w:val="1"/>
      <w:marLeft w:val="0"/>
      <w:marRight w:val="0"/>
      <w:marTop w:val="0"/>
      <w:marBottom w:val="0"/>
      <w:divBdr>
        <w:top w:val="none" w:sz="0" w:space="0" w:color="auto"/>
        <w:left w:val="none" w:sz="0" w:space="0" w:color="auto"/>
        <w:bottom w:val="none" w:sz="0" w:space="0" w:color="auto"/>
        <w:right w:val="none" w:sz="0" w:space="0" w:color="auto"/>
      </w:divBdr>
    </w:div>
    <w:div w:id="536044322">
      <w:bodyDiv w:val="1"/>
      <w:marLeft w:val="0"/>
      <w:marRight w:val="0"/>
      <w:marTop w:val="0"/>
      <w:marBottom w:val="0"/>
      <w:divBdr>
        <w:top w:val="none" w:sz="0" w:space="0" w:color="auto"/>
        <w:left w:val="none" w:sz="0" w:space="0" w:color="auto"/>
        <w:bottom w:val="none" w:sz="0" w:space="0" w:color="auto"/>
        <w:right w:val="none" w:sz="0" w:space="0" w:color="auto"/>
      </w:divBdr>
    </w:div>
    <w:div w:id="543639136">
      <w:bodyDiv w:val="1"/>
      <w:marLeft w:val="0"/>
      <w:marRight w:val="0"/>
      <w:marTop w:val="0"/>
      <w:marBottom w:val="0"/>
      <w:divBdr>
        <w:top w:val="none" w:sz="0" w:space="0" w:color="auto"/>
        <w:left w:val="none" w:sz="0" w:space="0" w:color="auto"/>
        <w:bottom w:val="none" w:sz="0" w:space="0" w:color="auto"/>
        <w:right w:val="none" w:sz="0" w:space="0" w:color="auto"/>
      </w:divBdr>
    </w:div>
    <w:div w:id="544558704">
      <w:bodyDiv w:val="1"/>
      <w:marLeft w:val="0"/>
      <w:marRight w:val="0"/>
      <w:marTop w:val="0"/>
      <w:marBottom w:val="0"/>
      <w:divBdr>
        <w:top w:val="none" w:sz="0" w:space="0" w:color="auto"/>
        <w:left w:val="none" w:sz="0" w:space="0" w:color="auto"/>
        <w:bottom w:val="none" w:sz="0" w:space="0" w:color="auto"/>
        <w:right w:val="none" w:sz="0" w:space="0" w:color="auto"/>
      </w:divBdr>
    </w:div>
    <w:div w:id="554243598">
      <w:bodyDiv w:val="1"/>
      <w:marLeft w:val="0"/>
      <w:marRight w:val="0"/>
      <w:marTop w:val="0"/>
      <w:marBottom w:val="0"/>
      <w:divBdr>
        <w:top w:val="none" w:sz="0" w:space="0" w:color="auto"/>
        <w:left w:val="none" w:sz="0" w:space="0" w:color="auto"/>
        <w:bottom w:val="none" w:sz="0" w:space="0" w:color="auto"/>
        <w:right w:val="none" w:sz="0" w:space="0" w:color="auto"/>
      </w:divBdr>
    </w:div>
    <w:div w:id="558172010">
      <w:bodyDiv w:val="1"/>
      <w:marLeft w:val="0"/>
      <w:marRight w:val="0"/>
      <w:marTop w:val="0"/>
      <w:marBottom w:val="0"/>
      <w:divBdr>
        <w:top w:val="none" w:sz="0" w:space="0" w:color="auto"/>
        <w:left w:val="none" w:sz="0" w:space="0" w:color="auto"/>
        <w:bottom w:val="none" w:sz="0" w:space="0" w:color="auto"/>
        <w:right w:val="none" w:sz="0" w:space="0" w:color="auto"/>
      </w:divBdr>
    </w:div>
    <w:div w:id="560949064">
      <w:bodyDiv w:val="1"/>
      <w:marLeft w:val="0"/>
      <w:marRight w:val="0"/>
      <w:marTop w:val="0"/>
      <w:marBottom w:val="0"/>
      <w:divBdr>
        <w:top w:val="none" w:sz="0" w:space="0" w:color="auto"/>
        <w:left w:val="none" w:sz="0" w:space="0" w:color="auto"/>
        <w:bottom w:val="none" w:sz="0" w:space="0" w:color="auto"/>
        <w:right w:val="none" w:sz="0" w:space="0" w:color="auto"/>
      </w:divBdr>
    </w:div>
    <w:div w:id="573122497">
      <w:bodyDiv w:val="1"/>
      <w:marLeft w:val="0"/>
      <w:marRight w:val="0"/>
      <w:marTop w:val="0"/>
      <w:marBottom w:val="0"/>
      <w:divBdr>
        <w:top w:val="none" w:sz="0" w:space="0" w:color="auto"/>
        <w:left w:val="none" w:sz="0" w:space="0" w:color="auto"/>
        <w:bottom w:val="none" w:sz="0" w:space="0" w:color="auto"/>
        <w:right w:val="none" w:sz="0" w:space="0" w:color="auto"/>
      </w:divBdr>
    </w:div>
    <w:div w:id="592786791">
      <w:bodyDiv w:val="1"/>
      <w:marLeft w:val="0"/>
      <w:marRight w:val="0"/>
      <w:marTop w:val="0"/>
      <w:marBottom w:val="0"/>
      <w:divBdr>
        <w:top w:val="none" w:sz="0" w:space="0" w:color="auto"/>
        <w:left w:val="none" w:sz="0" w:space="0" w:color="auto"/>
        <w:bottom w:val="none" w:sz="0" w:space="0" w:color="auto"/>
        <w:right w:val="none" w:sz="0" w:space="0" w:color="auto"/>
      </w:divBdr>
    </w:div>
    <w:div w:id="606273804">
      <w:bodyDiv w:val="1"/>
      <w:marLeft w:val="0"/>
      <w:marRight w:val="0"/>
      <w:marTop w:val="0"/>
      <w:marBottom w:val="0"/>
      <w:divBdr>
        <w:top w:val="none" w:sz="0" w:space="0" w:color="auto"/>
        <w:left w:val="none" w:sz="0" w:space="0" w:color="auto"/>
        <w:bottom w:val="none" w:sz="0" w:space="0" w:color="auto"/>
        <w:right w:val="none" w:sz="0" w:space="0" w:color="auto"/>
      </w:divBdr>
    </w:div>
    <w:div w:id="626085456">
      <w:bodyDiv w:val="1"/>
      <w:marLeft w:val="0"/>
      <w:marRight w:val="0"/>
      <w:marTop w:val="0"/>
      <w:marBottom w:val="0"/>
      <w:divBdr>
        <w:top w:val="none" w:sz="0" w:space="0" w:color="auto"/>
        <w:left w:val="none" w:sz="0" w:space="0" w:color="auto"/>
        <w:bottom w:val="none" w:sz="0" w:space="0" w:color="auto"/>
        <w:right w:val="none" w:sz="0" w:space="0" w:color="auto"/>
      </w:divBdr>
    </w:div>
    <w:div w:id="639652098">
      <w:bodyDiv w:val="1"/>
      <w:marLeft w:val="0"/>
      <w:marRight w:val="0"/>
      <w:marTop w:val="0"/>
      <w:marBottom w:val="0"/>
      <w:divBdr>
        <w:top w:val="none" w:sz="0" w:space="0" w:color="auto"/>
        <w:left w:val="none" w:sz="0" w:space="0" w:color="auto"/>
        <w:bottom w:val="none" w:sz="0" w:space="0" w:color="auto"/>
        <w:right w:val="none" w:sz="0" w:space="0" w:color="auto"/>
      </w:divBdr>
    </w:div>
    <w:div w:id="644743301">
      <w:bodyDiv w:val="1"/>
      <w:marLeft w:val="0"/>
      <w:marRight w:val="0"/>
      <w:marTop w:val="0"/>
      <w:marBottom w:val="0"/>
      <w:divBdr>
        <w:top w:val="none" w:sz="0" w:space="0" w:color="auto"/>
        <w:left w:val="none" w:sz="0" w:space="0" w:color="auto"/>
        <w:bottom w:val="none" w:sz="0" w:space="0" w:color="auto"/>
        <w:right w:val="none" w:sz="0" w:space="0" w:color="auto"/>
      </w:divBdr>
    </w:div>
    <w:div w:id="646282994">
      <w:bodyDiv w:val="1"/>
      <w:marLeft w:val="0"/>
      <w:marRight w:val="0"/>
      <w:marTop w:val="0"/>
      <w:marBottom w:val="0"/>
      <w:divBdr>
        <w:top w:val="none" w:sz="0" w:space="0" w:color="auto"/>
        <w:left w:val="none" w:sz="0" w:space="0" w:color="auto"/>
        <w:bottom w:val="none" w:sz="0" w:space="0" w:color="auto"/>
        <w:right w:val="none" w:sz="0" w:space="0" w:color="auto"/>
      </w:divBdr>
      <w:divsChild>
        <w:div w:id="827012441">
          <w:marLeft w:val="0"/>
          <w:marRight w:val="0"/>
          <w:marTop w:val="0"/>
          <w:marBottom w:val="0"/>
          <w:divBdr>
            <w:top w:val="none" w:sz="0" w:space="0" w:color="auto"/>
            <w:left w:val="none" w:sz="0" w:space="0" w:color="auto"/>
            <w:bottom w:val="none" w:sz="0" w:space="0" w:color="auto"/>
            <w:right w:val="none" w:sz="0" w:space="0" w:color="auto"/>
          </w:divBdr>
          <w:divsChild>
            <w:div w:id="795442420">
              <w:marLeft w:val="0"/>
              <w:marRight w:val="0"/>
              <w:marTop w:val="0"/>
              <w:marBottom w:val="0"/>
              <w:divBdr>
                <w:top w:val="none" w:sz="0" w:space="0" w:color="auto"/>
                <w:left w:val="none" w:sz="0" w:space="0" w:color="auto"/>
                <w:bottom w:val="none" w:sz="0" w:space="0" w:color="auto"/>
                <w:right w:val="none" w:sz="0" w:space="0" w:color="auto"/>
              </w:divBdr>
            </w:div>
            <w:div w:id="1453934191">
              <w:marLeft w:val="0"/>
              <w:marRight w:val="0"/>
              <w:marTop w:val="0"/>
              <w:marBottom w:val="0"/>
              <w:divBdr>
                <w:top w:val="none" w:sz="0" w:space="0" w:color="auto"/>
                <w:left w:val="none" w:sz="0" w:space="0" w:color="auto"/>
                <w:bottom w:val="none" w:sz="0" w:space="0" w:color="auto"/>
                <w:right w:val="none" w:sz="0" w:space="0" w:color="auto"/>
              </w:divBdr>
            </w:div>
            <w:div w:id="930821505">
              <w:marLeft w:val="0"/>
              <w:marRight w:val="0"/>
              <w:marTop w:val="0"/>
              <w:marBottom w:val="0"/>
              <w:divBdr>
                <w:top w:val="none" w:sz="0" w:space="0" w:color="auto"/>
                <w:left w:val="none" w:sz="0" w:space="0" w:color="auto"/>
                <w:bottom w:val="none" w:sz="0" w:space="0" w:color="auto"/>
                <w:right w:val="none" w:sz="0" w:space="0" w:color="auto"/>
              </w:divBdr>
            </w:div>
            <w:div w:id="456529484">
              <w:marLeft w:val="0"/>
              <w:marRight w:val="0"/>
              <w:marTop w:val="0"/>
              <w:marBottom w:val="0"/>
              <w:divBdr>
                <w:top w:val="none" w:sz="0" w:space="0" w:color="auto"/>
                <w:left w:val="none" w:sz="0" w:space="0" w:color="auto"/>
                <w:bottom w:val="none" w:sz="0" w:space="0" w:color="auto"/>
                <w:right w:val="none" w:sz="0" w:space="0" w:color="auto"/>
              </w:divBdr>
            </w:div>
            <w:div w:id="2052609539">
              <w:marLeft w:val="0"/>
              <w:marRight w:val="0"/>
              <w:marTop w:val="0"/>
              <w:marBottom w:val="0"/>
              <w:divBdr>
                <w:top w:val="none" w:sz="0" w:space="0" w:color="auto"/>
                <w:left w:val="none" w:sz="0" w:space="0" w:color="auto"/>
                <w:bottom w:val="none" w:sz="0" w:space="0" w:color="auto"/>
                <w:right w:val="none" w:sz="0" w:space="0" w:color="auto"/>
              </w:divBdr>
            </w:div>
            <w:div w:id="1238128251">
              <w:marLeft w:val="0"/>
              <w:marRight w:val="0"/>
              <w:marTop w:val="0"/>
              <w:marBottom w:val="0"/>
              <w:divBdr>
                <w:top w:val="none" w:sz="0" w:space="0" w:color="auto"/>
                <w:left w:val="none" w:sz="0" w:space="0" w:color="auto"/>
                <w:bottom w:val="none" w:sz="0" w:space="0" w:color="auto"/>
                <w:right w:val="none" w:sz="0" w:space="0" w:color="auto"/>
              </w:divBdr>
            </w:div>
            <w:div w:id="1574119102">
              <w:marLeft w:val="0"/>
              <w:marRight w:val="0"/>
              <w:marTop w:val="0"/>
              <w:marBottom w:val="0"/>
              <w:divBdr>
                <w:top w:val="none" w:sz="0" w:space="0" w:color="auto"/>
                <w:left w:val="none" w:sz="0" w:space="0" w:color="auto"/>
                <w:bottom w:val="none" w:sz="0" w:space="0" w:color="auto"/>
                <w:right w:val="none" w:sz="0" w:space="0" w:color="auto"/>
              </w:divBdr>
            </w:div>
            <w:div w:id="1798452087">
              <w:marLeft w:val="0"/>
              <w:marRight w:val="0"/>
              <w:marTop w:val="0"/>
              <w:marBottom w:val="0"/>
              <w:divBdr>
                <w:top w:val="none" w:sz="0" w:space="0" w:color="auto"/>
                <w:left w:val="none" w:sz="0" w:space="0" w:color="auto"/>
                <w:bottom w:val="none" w:sz="0" w:space="0" w:color="auto"/>
                <w:right w:val="none" w:sz="0" w:space="0" w:color="auto"/>
              </w:divBdr>
            </w:div>
            <w:div w:id="13384964">
              <w:marLeft w:val="0"/>
              <w:marRight w:val="0"/>
              <w:marTop w:val="0"/>
              <w:marBottom w:val="0"/>
              <w:divBdr>
                <w:top w:val="none" w:sz="0" w:space="0" w:color="auto"/>
                <w:left w:val="none" w:sz="0" w:space="0" w:color="auto"/>
                <w:bottom w:val="none" w:sz="0" w:space="0" w:color="auto"/>
                <w:right w:val="none" w:sz="0" w:space="0" w:color="auto"/>
              </w:divBdr>
            </w:div>
            <w:div w:id="1809937898">
              <w:marLeft w:val="0"/>
              <w:marRight w:val="0"/>
              <w:marTop w:val="0"/>
              <w:marBottom w:val="0"/>
              <w:divBdr>
                <w:top w:val="none" w:sz="0" w:space="0" w:color="auto"/>
                <w:left w:val="none" w:sz="0" w:space="0" w:color="auto"/>
                <w:bottom w:val="none" w:sz="0" w:space="0" w:color="auto"/>
                <w:right w:val="none" w:sz="0" w:space="0" w:color="auto"/>
              </w:divBdr>
            </w:div>
            <w:div w:id="1193423228">
              <w:marLeft w:val="0"/>
              <w:marRight w:val="0"/>
              <w:marTop w:val="0"/>
              <w:marBottom w:val="0"/>
              <w:divBdr>
                <w:top w:val="none" w:sz="0" w:space="0" w:color="auto"/>
                <w:left w:val="none" w:sz="0" w:space="0" w:color="auto"/>
                <w:bottom w:val="none" w:sz="0" w:space="0" w:color="auto"/>
                <w:right w:val="none" w:sz="0" w:space="0" w:color="auto"/>
              </w:divBdr>
            </w:div>
            <w:div w:id="2128431578">
              <w:marLeft w:val="0"/>
              <w:marRight w:val="0"/>
              <w:marTop w:val="0"/>
              <w:marBottom w:val="0"/>
              <w:divBdr>
                <w:top w:val="none" w:sz="0" w:space="0" w:color="auto"/>
                <w:left w:val="none" w:sz="0" w:space="0" w:color="auto"/>
                <w:bottom w:val="none" w:sz="0" w:space="0" w:color="auto"/>
                <w:right w:val="none" w:sz="0" w:space="0" w:color="auto"/>
              </w:divBdr>
            </w:div>
            <w:div w:id="1253012006">
              <w:marLeft w:val="0"/>
              <w:marRight w:val="0"/>
              <w:marTop w:val="0"/>
              <w:marBottom w:val="0"/>
              <w:divBdr>
                <w:top w:val="none" w:sz="0" w:space="0" w:color="auto"/>
                <w:left w:val="none" w:sz="0" w:space="0" w:color="auto"/>
                <w:bottom w:val="none" w:sz="0" w:space="0" w:color="auto"/>
                <w:right w:val="none" w:sz="0" w:space="0" w:color="auto"/>
              </w:divBdr>
            </w:div>
            <w:div w:id="906263328">
              <w:marLeft w:val="0"/>
              <w:marRight w:val="0"/>
              <w:marTop w:val="0"/>
              <w:marBottom w:val="0"/>
              <w:divBdr>
                <w:top w:val="none" w:sz="0" w:space="0" w:color="auto"/>
                <w:left w:val="none" w:sz="0" w:space="0" w:color="auto"/>
                <w:bottom w:val="none" w:sz="0" w:space="0" w:color="auto"/>
                <w:right w:val="none" w:sz="0" w:space="0" w:color="auto"/>
              </w:divBdr>
            </w:div>
            <w:div w:id="443810622">
              <w:marLeft w:val="0"/>
              <w:marRight w:val="0"/>
              <w:marTop w:val="0"/>
              <w:marBottom w:val="0"/>
              <w:divBdr>
                <w:top w:val="none" w:sz="0" w:space="0" w:color="auto"/>
                <w:left w:val="none" w:sz="0" w:space="0" w:color="auto"/>
                <w:bottom w:val="none" w:sz="0" w:space="0" w:color="auto"/>
                <w:right w:val="none" w:sz="0" w:space="0" w:color="auto"/>
              </w:divBdr>
            </w:div>
            <w:div w:id="1570993793">
              <w:marLeft w:val="0"/>
              <w:marRight w:val="0"/>
              <w:marTop w:val="0"/>
              <w:marBottom w:val="0"/>
              <w:divBdr>
                <w:top w:val="none" w:sz="0" w:space="0" w:color="auto"/>
                <w:left w:val="none" w:sz="0" w:space="0" w:color="auto"/>
                <w:bottom w:val="none" w:sz="0" w:space="0" w:color="auto"/>
                <w:right w:val="none" w:sz="0" w:space="0" w:color="auto"/>
              </w:divBdr>
            </w:div>
            <w:div w:id="1272010615">
              <w:marLeft w:val="0"/>
              <w:marRight w:val="0"/>
              <w:marTop w:val="0"/>
              <w:marBottom w:val="0"/>
              <w:divBdr>
                <w:top w:val="none" w:sz="0" w:space="0" w:color="auto"/>
                <w:left w:val="none" w:sz="0" w:space="0" w:color="auto"/>
                <w:bottom w:val="none" w:sz="0" w:space="0" w:color="auto"/>
                <w:right w:val="none" w:sz="0" w:space="0" w:color="auto"/>
              </w:divBdr>
            </w:div>
            <w:div w:id="199562406">
              <w:marLeft w:val="0"/>
              <w:marRight w:val="0"/>
              <w:marTop w:val="0"/>
              <w:marBottom w:val="0"/>
              <w:divBdr>
                <w:top w:val="none" w:sz="0" w:space="0" w:color="auto"/>
                <w:left w:val="none" w:sz="0" w:space="0" w:color="auto"/>
                <w:bottom w:val="none" w:sz="0" w:space="0" w:color="auto"/>
                <w:right w:val="none" w:sz="0" w:space="0" w:color="auto"/>
              </w:divBdr>
            </w:div>
            <w:div w:id="672727829">
              <w:marLeft w:val="0"/>
              <w:marRight w:val="0"/>
              <w:marTop w:val="0"/>
              <w:marBottom w:val="0"/>
              <w:divBdr>
                <w:top w:val="none" w:sz="0" w:space="0" w:color="auto"/>
                <w:left w:val="none" w:sz="0" w:space="0" w:color="auto"/>
                <w:bottom w:val="none" w:sz="0" w:space="0" w:color="auto"/>
                <w:right w:val="none" w:sz="0" w:space="0" w:color="auto"/>
              </w:divBdr>
            </w:div>
            <w:div w:id="879976039">
              <w:marLeft w:val="0"/>
              <w:marRight w:val="0"/>
              <w:marTop w:val="0"/>
              <w:marBottom w:val="0"/>
              <w:divBdr>
                <w:top w:val="none" w:sz="0" w:space="0" w:color="auto"/>
                <w:left w:val="none" w:sz="0" w:space="0" w:color="auto"/>
                <w:bottom w:val="none" w:sz="0" w:space="0" w:color="auto"/>
                <w:right w:val="none" w:sz="0" w:space="0" w:color="auto"/>
              </w:divBdr>
            </w:div>
            <w:div w:id="741828709">
              <w:marLeft w:val="0"/>
              <w:marRight w:val="0"/>
              <w:marTop w:val="0"/>
              <w:marBottom w:val="0"/>
              <w:divBdr>
                <w:top w:val="none" w:sz="0" w:space="0" w:color="auto"/>
                <w:left w:val="none" w:sz="0" w:space="0" w:color="auto"/>
                <w:bottom w:val="none" w:sz="0" w:space="0" w:color="auto"/>
                <w:right w:val="none" w:sz="0" w:space="0" w:color="auto"/>
              </w:divBdr>
            </w:div>
            <w:div w:id="202555">
              <w:marLeft w:val="0"/>
              <w:marRight w:val="0"/>
              <w:marTop w:val="0"/>
              <w:marBottom w:val="0"/>
              <w:divBdr>
                <w:top w:val="none" w:sz="0" w:space="0" w:color="auto"/>
                <w:left w:val="none" w:sz="0" w:space="0" w:color="auto"/>
                <w:bottom w:val="none" w:sz="0" w:space="0" w:color="auto"/>
                <w:right w:val="none" w:sz="0" w:space="0" w:color="auto"/>
              </w:divBdr>
            </w:div>
            <w:div w:id="971133873">
              <w:marLeft w:val="0"/>
              <w:marRight w:val="0"/>
              <w:marTop w:val="0"/>
              <w:marBottom w:val="0"/>
              <w:divBdr>
                <w:top w:val="none" w:sz="0" w:space="0" w:color="auto"/>
                <w:left w:val="none" w:sz="0" w:space="0" w:color="auto"/>
                <w:bottom w:val="none" w:sz="0" w:space="0" w:color="auto"/>
                <w:right w:val="none" w:sz="0" w:space="0" w:color="auto"/>
              </w:divBdr>
            </w:div>
            <w:div w:id="1228298033">
              <w:marLeft w:val="0"/>
              <w:marRight w:val="0"/>
              <w:marTop w:val="0"/>
              <w:marBottom w:val="0"/>
              <w:divBdr>
                <w:top w:val="none" w:sz="0" w:space="0" w:color="auto"/>
                <w:left w:val="none" w:sz="0" w:space="0" w:color="auto"/>
                <w:bottom w:val="none" w:sz="0" w:space="0" w:color="auto"/>
                <w:right w:val="none" w:sz="0" w:space="0" w:color="auto"/>
              </w:divBdr>
            </w:div>
            <w:div w:id="458063021">
              <w:marLeft w:val="0"/>
              <w:marRight w:val="0"/>
              <w:marTop w:val="0"/>
              <w:marBottom w:val="0"/>
              <w:divBdr>
                <w:top w:val="none" w:sz="0" w:space="0" w:color="auto"/>
                <w:left w:val="none" w:sz="0" w:space="0" w:color="auto"/>
                <w:bottom w:val="none" w:sz="0" w:space="0" w:color="auto"/>
                <w:right w:val="none" w:sz="0" w:space="0" w:color="auto"/>
              </w:divBdr>
            </w:div>
            <w:div w:id="492572255">
              <w:marLeft w:val="0"/>
              <w:marRight w:val="0"/>
              <w:marTop w:val="0"/>
              <w:marBottom w:val="0"/>
              <w:divBdr>
                <w:top w:val="none" w:sz="0" w:space="0" w:color="auto"/>
                <w:left w:val="none" w:sz="0" w:space="0" w:color="auto"/>
                <w:bottom w:val="none" w:sz="0" w:space="0" w:color="auto"/>
                <w:right w:val="none" w:sz="0" w:space="0" w:color="auto"/>
              </w:divBdr>
            </w:div>
            <w:div w:id="1289241998">
              <w:marLeft w:val="0"/>
              <w:marRight w:val="0"/>
              <w:marTop w:val="0"/>
              <w:marBottom w:val="0"/>
              <w:divBdr>
                <w:top w:val="none" w:sz="0" w:space="0" w:color="auto"/>
                <w:left w:val="none" w:sz="0" w:space="0" w:color="auto"/>
                <w:bottom w:val="none" w:sz="0" w:space="0" w:color="auto"/>
                <w:right w:val="none" w:sz="0" w:space="0" w:color="auto"/>
              </w:divBdr>
            </w:div>
            <w:div w:id="123040447">
              <w:marLeft w:val="0"/>
              <w:marRight w:val="0"/>
              <w:marTop w:val="0"/>
              <w:marBottom w:val="0"/>
              <w:divBdr>
                <w:top w:val="none" w:sz="0" w:space="0" w:color="auto"/>
                <w:left w:val="none" w:sz="0" w:space="0" w:color="auto"/>
                <w:bottom w:val="none" w:sz="0" w:space="0" w:color="auto"/>
                <w:right w:val="none" w:sz="0" w:space="0" w:color="auto"/>
              </w:divBdr>
            </w:div>
            <w:div w:id="809439267">
              <w:marLeft w:val="0"/>
              <w:marRight w:val="0"/>
              <w:marTop w:val="0"/>
              <w:marBottom w:val="0"/>
              <w:divBdr>
                <w:top w:val="none" w:sz="0" w:space="0" w:color="auto"/>
                <w:left w:val="none" w:sz="0" w:space="0" w:color="auto"/>
                <w:bottom w:val="none" w:sz="0" w:space="0" w:color="auto"/>
                <w:right w:val="none" w:sz="0" w:space="0" w:color="auto"/>
              </w:divBdr>
            </w:div>
            <w:div w:id="472793822">
              <w:marLeft w:val="0"/>
              <w:marRight w:val="0"/>
              <w:marTop w:val="0"/>
              <w:marBottom w:val="0"/>
              <w:divBdr>
                <w:top w:val="none" w:sz="0" w:space="0" w:color="auto"/>
                <w:left w:val="none" w:sz="0" w:space="0" w:color="auto"/>
                <w:bottom w:val="none" w:sz="0" w:space="0" w:color="auto"/>
                <w:right w:val="none" w:sz="0" w:space="0" w:color="auto"/>
              </w:divBdr>
            </w:div>
            <w:div w:id="1318265520">
              <w:marLeft w:val="0"/>
              <w:marRight w:val="0"/>
              <w:marTop w:val="0"/>
              <w:marBottom w:val="0"/>
              <w:divBdr>
                <w:top w:val="none" w:sz="0" w:space="0" w:color="auto"/>
                <w:left w:val="none" w:sz="0" w:space="0" w:color="auto"/>
                <w:bottom w:val="none" w:sz="0" w:space="0" w:color="auto"/>
                <w:right w:val="none" w:sz="0" w:space="0" w:color="auto"/>
              </w:divBdr>
            </w:div>
            <w:div w:id="1568950645">
              <w:marLeft w:val="0"/>
              <w:marRight w:val="0"/>
              <w:marTop w:val="0"/>
              <w:marBottom w:val="0"/>
              <w:divBdr>
                <w:top w:val="none" w:sz="0" w:space="0" w:color="auto"/>
                <w:left w:val="none" w:sz="0" w:space="0" w:color="auto"/>
                <w:bottom w:val="none" w:sz="0" w:space="0" w:color="auto"/>
                <w:right w:val="none" w:sz="0" w:space="0" w:color="auto"/>
              </w:divBdr>
            </w:div>
            <w:div w:id="722145242">
              <w:marLeft w:val="0"/>
              <w:marRight w:val="0"/>
              <w:marTop w:val="0"/>
              <w:marBottom w:val="0"/>
              <w:divBdr>
                <w:top w:val="none" w:sz="0" w:space="0" w:color="auto"/>
                <w:left w:val="none" w:sz="0" w:space="0" w:color="auto"/>
                <w:bottom w:val="none" w:sz="0" w:space="0" w:color="auto"/>
                <w:right w:val="none" w:sz="0" w:space="0" w:color="auto"/>
              </w:divBdr>
            </w:div>
            <w:div w:id="560211418">
              <w:marLeft w:val="0"/>
              <w:marRight w:val="0"/>
              <w:marTop w:val="0"/>
              <w:marBottom w:val="0"/>
              <w:divBdr>
                <w:top w:val="none" w:sz="0" w:space="0" w:color="auto"/>
                <w:left w:val="none" w:sz="0" w:space="0" w:color="auto"/>
                <w:bottom w:val="none" w:sz="0" w:space="0" w:color="auto"/>
                <w:right w:val="none" w:sz="0" w:space="0" w:color="auto"/>
              </w:divBdr>
            </w:div>
            <w:div w:id="672730857">
              <w:marLeft w:val="0"/>
              <w:marRight w:val="0"/>
              <w:marTop w:val="0"/>
              <w:marBottom w:val="0"/>
              <w:divBdr>
                <w:top w:val="none" w:sz="0" w:space="0" w:color="auto"/>
                <w:left w:val="none" w:sz="0" w:space="0" w:color="auto"/>
                <w:bottom w:val="none" w:sz="0" w:space="0" w:color="auto"/>
                <w:right w:val="none" w:sz="0" w:space="0" w:color="auto"/>
              </w:divBdr>
            </w:div>
            <w:div w:id="389425583">
              <w:marLeft w:val="0"/>
              <w:marRight w:val="0"/>
              <w:marTop w:val="0"/>
              <w:marBottom w:val="0"/>
              <w:divBdr>
                <w:top w:val="none" w:sz="0" w:space="0" w:color="auto"/>
                <w:left w:val="none" w:sz="0" w:space="0" w:color="auto"/>
                <w:bottom w:val="none" w:sz="0" w:space="0" w:color="auto"/>
                <w:right w:val="none" w:sz="0" w:space="0" w:color="auto"/>
              </w:divBdr>
            </w:div>
            <w:div w:id="593588080">
              <w:marLeft w:val="0"/>
              <w:marRight w:val="0"/>
              <w:marTop w:val="0"/>
              <w:marBottom w:val="0"/>
              <w:divBdr>
                <w:top w:val="none" w:sz="0" w:space="0" w:color="auto"/>
                <w:left w:val="none" w:sz="0" w:space="0" w:color="auto"/>
                <w:bottom w:val="none" w:sz="0" w:space="0" w:color="auto"/>
                <w:right w:val="none" w:sz="0" w:space="0" w:color="auto"/>
              </w:divBdr>
            </w:div>
            <w:div w:id="1320309131">
              <w:marLeft w:val="0"/>
              <w:marRight w:val="0"/>
              <w:marTop w:val="0"/>
              <w:marBottom w:val="0"/>
              <w:divBdr>
                <w:top w:val="none" w:sz="0" w:space="0" w:color="auto"/>
                <w:left w:val="none" w:sz="0" w:space="0" w:color="auto"/>
                <w:bottom w:val="none" w:sz="0" w:space="0" w:color="auto"/>
                <w:right w:val="none" w:sz="0" w:space="0" w:color="auto"/>
              </w:divBdr>
            </w:div>
            <w:div w:id="1473716414">
              <w:marLeft w:val="0"/>
              <w:marRight w:val="0"/>
              <w:marTop w:val="0"/>
              <w:marBottom w:val="0"/>
              <w:divBdr>
                <w:top w:val="none" w:sz="0" w:space="0" w:color="auto"/>
                <w:left w:val="none" w:sz="0" w:space="0" w:color="auto"/>
                <w:bottom w:val="none" w:sz="0" w:space="0" w:color="auto"/>
                <w:right w:val="none" w:sz="0" w:space="0" w:color="auto"/>
              </w:divBdr>
            </w:div>
            <w:div w:id="736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918">
      <w:bodyDiv w:val="1"/>
      <w:marLeft w:val="0"/>
      <w:marRight w:val="0"/>
      <w:marTop w:val="0"/>
      <w:marBottom w:val="0"/>
      <w:divBdr>
        <w:top w:val="none" w:sz="0" w:space="0" w:color="auto"/>
        <w:left w:val="none" w:sz="0" w:space="0" w:color="auto"/>
        <w:bottom w:val="none" w:sz="0" w:space="0" w:color="auto"/>
        <w:right w:val="none" w:sz="0" w:space="0" w:color="auto"/>
      </w:divBdr>
    </w:div>
    <w:div w:id="650720163">
      <w:bodyDiv w:val="1"/>
      <w:marLeft w:val="0"/>
      <w:marRight w:val="0"/>
      <w:marTop w:val="0"/>
      <w:marBottom w:val="0"/>
      <w:divBdr>
        <w:top w:val="none" w:sz="0" w:space="0" w:color="auto"/>
        <w:left w:val="none" w:sz="0" w:space="0" w:color="auto"/>
        <w:bottom w:val="none" w:sz="0" w:space="0" w:color="auto"/>
        <w:right w:val="none" w:sz="0" w:space="0" w:color="auto"/>
      </w:divBdr>
    </w:div>
    <w:div w:id="658847591">
      <w:bodyDiv w:val="1"/>
      <w:marLeft w:val="0"/>
      <w:marRight w:val="0"/>
      <w:marTop w:val="0"/>
      <w:marBottom w:val="0"/>
      <w:divBdr>
        <w:top w:val="none" w:sz="0" w:space="0" w:color="auto"/>
        <w:left w:val="none" w:sz="0" w:space="0" w:color="auto"/>
        <w:bottom w:val="none" w:sz="0" w:space="0" w:color="auto"/>
        <w:right w:val="none" w:sz="0" w:space="0" w:color="auto"/>
      </w:divBdr>
    </w:div>
    <w:div w:id="680862851">
      <w:bodyDiv w:val="1"/>
      <w:marLeft w:val="0"/>
      <w:marRight w:val="0"/>
      <w:marTop w:val="0"/>
      <w:marBottom w:val="0"/>
      <w:divBdr>
        <w:top w:val="none" w:sz="0" w:space="0" w:color="auto"/>
        <w:left w:val="none" w:sz="0" w:space="0" w:color="auto"/>
        <w:bottom w:val="none" w:sz="0" w:space="0" w:color="auto"/>
        <w:right w:val="none" w:sz="0" w:space="0" w:color="auto"/>
      </w:divBdr>
    </w:div>
    <w:div w:id="688143458">
      <w:bodyDiv w:val="1"/>
      <w:marLeft w:val="0"/>
      <w:marRight w:val="0"/>
      <w:marTop w:val="0"/>
      <w:marBottom w:val="0"/>
      <w:divBdr>
        <w:top w:val="none" w:sz="0" w:space="0" w:color="auto"/>
        <w:left w:val="none" w:sz="0" w:space="0" w:color="auto"/>
        <w:bottom w:val="none" w:sz="0" w:space="0" w:color="auto"/>
        <w:right w:val="none" w:sz="0" w:space="0" w:color="auto"/>
      </w:divBdr>
    </w:div>
    <w:div w:id="700790598">
      <w:bodyDiv w:val="1"/>
      <w:marLeft w:val="0"/>
      <w:marRight w:val="0"/>
      <w:marTop w:val="0"/>
      <w:marBottom w:val="0"/>
      <w:divBdr>
        <w:top w:val="none" w:sz="0" w:space="0" w:color="auto"/>
        <w:left w:val="none" w:sz="0" w:space="0" w:color="auto"/>
        <w:bottom w:val="none" w:sz="0" w:space="0" w:color="auto"/>
        <w:right w:val="none" w:sz="0" w:space="0" w:color="auto"/>
      </w:divBdr>
    </w:div>
    <w:div w:id="712655555">
      <w:bodyDiv w:val="1"/>
      <w:marLeft w:val="0"/>
      <w:marRight w:val="0"/>
      <w:marTop w:val="0"/>
      <w:marBottom w:val="0"/>
      <w:divBdr>
        <w:top w:val="none" w:sz="0" w:space="0" w:color="auto"/>
        <w:left w:val="none" w:sz="0" w:space="0" w:color="auto"/>
        <w:bottom w:val="none" w:sz="0" w:space="0" w:color="auto"/>
        <w:right w:val="none" w:sz="0" w:space="0" w:color="auto"/>
      </w:divBdr>
    </w:div>
    <w:div w:id="713776769">
      <w:bodyDiv w:val="1"/>
      <w:marLeft w:val="0"/>
      <w:marRight w:val="0"/>
      <w:marTop w:val="0"/>
      <w:marBottom w:val="0"/>
      <w:divBdr>
        <w:top w:val="none" w:sz="0" w:space="0" w:color="auto"/>
        <w:left w:val="none" w:sz="0" w:space="0" w:color="auto"/>
        <w:bottom w:val="none" w:sz="0" w:space="0" w:color="auto"/>
        <w:right w:val="none" w:sz="0" w:space="0" w:color="auto"/>
      </w:divBdr>
    </w:div>
    <w:div w:id="746027621">
      <w:bodyDiv w:val="1"/>
      <w:marLeft w:val="0"/>
      <w:marRight w:val="0"/>
      <w:marTop w:val="0"/>
      <w:marBottom w:val="0"/>
      <w:divBdr>
        <w:top w:val="none" w:sz="0" w:space="0" w:color="auto"/>
        <w:left w:val="none" w:sz="0" w:space="0" w:color="auto"/>
        <w:bottom w:val="none" w:sz="0" w:space="0" w:color="auto"/>
        <w:right w:val="none" w:sz="0" w:space="0" w:color="auto"/>
      </w:divBdr>
    </w:div>
    <w:div w:id="768158721">
      <w:bodyDiv w:val="1"/>
      <w:marLeft w:val="0"/>
      <w:marRight w:val="0"/>
      <w:marTop w:val="0"/>
      <w:marBottom w:val="0"/>
      <w:divBdr>
        <w:top w:val="none" w:sz="0" w:space="0" w:color="auto"/>
        <w:left w:val="none" w:sz="0" w:space="0" w:color="auto"/>
        <w:bottom w:val="none" w:sz="0" w:space="0" w:color="auto"/>
        <w:right w:val="none" w:sz="0" w:space="0" w:color="auto"/>
      </w:divBdr>
    </w:div>
    <w:div w:id="834877075">
      <w:bodyDiv w:val="1"/>
      <w:marLeft w:val="0"/>
      <w:marRight w:val="0"/>
      <w:marTop w:val="0"/>
      <w:marBottom w:val="0"/>
      <w:divBdr>
        <w:top w:val="none" w:sz="0" w:space="0" w:color="auto"/>
        <w:left w:val="none" w:sz="0" w:space="0" w:color="auto"/>
        <w:bottom w:val="none" w:sz="0" w:space="0" w:color="auto"/>
        <w:right w:val="none" w:sz="0" w:space="0" w:color="auto"/>
      </w:divBdr>
    </w:div>
    <w:div w:id="849830197">
      <w:bodyDiv w:val="1"/>
      <w:marLeft w:val="0"/>
      <w:marRight w:val="0"/>
      <w:marTop w:val="0"/>
      <w:marBottom w:val="0"/>
      <w:divBdr>
        <w:top w:val="none" w:sz="0" w:space="0" w:color="auto"/>
        <w:left w:val="none" w:sz="0" w:space="0" w:color="auto"/>
        <w:bottom w:val="none" w:sz="0" w:space="0" w:color="auto"/>
        <w:right w:val="none" w:sz="0" w:space="0" w:color="auto"/>
      </w:divBdr>
    </w:div>
    <w:div w:id="864831176">
      <w:bodyDiv w:val="1"/>
      <w:marLeft w:val="0"/>
      <w:marRight w:val="0"/>
      <w:marTop w:val="0"/>
      <w:marBottom w:val="0"/>
      <w:divBdr>
        <w:top w:val="none" w:sz="0" w:space="0" w:color="auto"/>
        <w:left w:val="none" w:sz="0" w:space="0" w:color="auto"/>
        <w:bottom w:val="none" w:sz="0" w:space="0" w:color="auto"/>
        <w:right w:val="none" w:sz="0" w:space="0" w:color="auto"/>
      </w:divBdr>
    </w:div>
    <w:div w:id="868299025">
      <w:bodyDiv w:val="1"/>
      <w:marLeft w:val="0"/>
      <w:marRight w:val="0"/>
      <w:marTop w:val="0"/>
      <w:marBottom w:val="0"/>
      <w:divBdr>
        <w:top w:val="none" w:sz="0" w:space="0" w:color="auto"/>
        <w:left w:val="none" w:sz="0" w:space="0" w:color="auto"/>
        <w:bottom w:val="none" w:sz="0" w:space="0" w:color="auto"/>
        <w:right w:val="none" w:sz="0" w:space="0" w:color="auto"/>
      </w:divBdr>
    </w:div>
    <w:div w:id="878976927">
      <w:bodyDiv w:val="1"/>
      <w:marLeft w:val="0"/>
      <w:marRight w:val="0"/>
      <w:marTop w:val="0"/>
      <w:marBottom w:val="0"/>
      <w:divBdr>
        <w:top w:val="none" w:sz="0" w:space="0" w:color="auto"/>
        <w:left w:val="none" w:sz="0" w:space="0" w:color="auto"/>
        <w:bottom w:val="none" w:sz="0" w:space="0" w:color="auto"/>
        <w:right w:val="none" w:sz="0" w:space="0" w:color="auto"/>
      </w:divBdr>
    </w:div>
    <w:div w:id="917783599">
      <w:bodyDiv w:val="1"/>
      <w:marLeft w:val="0"/>
      <w:marRight w:val="0"/>
      <w:marTop w:val="0"/>
      <w:marBottom w:val="0"/>
      <w:divBdr>
        <w:top w:val="none" w:sz="0" w:space="0" w:color="auto"/>
        <w:left w:val="none" w:sz="0" w:space="0" w:color="auto"/>
        <w:bottom w:val="none" w:sz="0" w:space="0" w:color="auto"/>
        <w:right w:val="none" w:sz="0" w:space="0" w:color="auto"/>
      </w:divBdr>
    </w:div>
    <w:div w:id="917862204">
      <w:bodyDiv w:val="1"/>
      <w:marLeft w:val="0"/>
      <w:marRight w:val="0"/>
      <w:marTop w:val="0"/>
      <w:marBottom w:val="0"/>
      <w:divBdr>
        <w:top w:val="none" w:sz="0" w:space="0" w:color="auto"/>
        <w:left w:val="none" w:sz="0" w:space="0" w:color="auto"/>
        <w:bottom w:val="none" w:sz="0" w:space="0" w:color="auto"/>
        <w:right w:val="none" w:sz="0" w:space="0" w:color="auto"/>
      </w:divBdr>
    </w:div>
    <w:div w:id="921990909">
      <w:bodyDiv w:val="1"/>
      <w:marLeft w:val="0"/>
      <w:marRight w:val="0"/>
      <w:marTop w:val="0"/>
      <w:marBottom w:val="0"/>
      <w:divBdr>
        <w:top w:val="none" w:sz="0" w:space="0" w:color="auto"/>
        <w:left w:val="none" w:sz="0" w:space="0" w:color="auto"/>
        <w:bottom w:val="none" w:sz="0" w:space="0" w:color="auto"/>
        <w:right w:val="none" w:sz="0" w:space="0" w:color="auto"/>
      </w:divBdr>
    </w:div>
    <w:div w:id="942767017">
      <w:bodyDiv w:val="1"/>
      <w:marLeft w:val="0"/>
      <w:marRight w:val="0"/>
      <w:marTop w:val="0"/>
      <w:marBottom w:val="0"/>
      <w:divBdr>
        <w:top w:val="none" w:sz="0" w:space="0" w:color="auto"/>
        <w:left w:val="none" w:sz="0" w:space="0" w:color="auto"/>
        <w:bottom w:val="none" w:sz="0" w:space="0" w:color="auto"/>
        <w:right w:val="none" w:sz="0" w:space="0" w:color="auto"/>
      </w:divBdr>
    </w:div>
    <w:div w:id="945887254">
      <w:bodyDiv w:val="1"/>
      <w:marLeft w:val="0"/>
      <w:marRight w:val="0"/>
      <w:marTop w:val="0"/>
      <w:marBottom w:val="0"/>
      <w:divBdr>
        <w:top w:val="none" w:sz="0" w:space="0" w:color="auto"/>
        <w:left w:val="none" w:sz="0" w:space="0" w:color="auto"/>
        <w:bottom w:val="none" w:sz="0" w:space="0" w:color="auto"/>
        <w:right w:val="none" w:sz="0" w:space="0" w:color="auto"/>
      </w:divBdr>
    </w:div>
    <w:div w:id="957488849">
      <w:bodyDiv w:val="1"/>
      <w:marLeft w:val="0"/>
      <w:marRight w:val="0"/>
      <w:marTop w:val="0"/>
      <w:marBottom w:val="0"/>
      <w:divBdr>
        <w:top w:val="none" w:sz="0" w:space="0" w:color="auto"/>
        <w:left w:val="none" w:sz="0" w:space="0" w:color="auto"/>
        <w:bottom w:val="none" w:sz="0" w:space="0" w:color="auto"/>
        <w:right w:val="none" w:sz="0" w:space="0" w:color="auto"/>
      </w:divBdr>
    </w:div>
    <w:div w:id="974719081">
      <w:bodyDiv w:val="1"/>
      <w:marLeft w:val="0"/>
      <w:marRight w:val="0"/>
      <w:marTop w:val="0"/>
      <w:marBottom w:val="0"/>
      <w:divBdr>
        <w:top w:val="none" w:sz="0" w:space="0" w:color="auto"/>
        <w:left w:val="none" w:sz="0" w:space="0" w:color="auto"/>
        <w:bottom w:val="none" w:sz="0" w:space="0" w:color="auto"/>
        <w:right w:val="none" w:sz="0" w:space="0" w:color="auto"/>
      </w:divBdr>
    </w:div>
    <w:div w:id="976446762">
      <w:bodyDiv w:val="1"/>
      <w:marLeft w:val="0"/>
      <w:marRight w:val="0"/>
      <w:marTop w:val="0"/>
      <w:marBottom w:val="0"/>
      <w:divBdr>
        <w:top w:val="none" w:sz="0" w:space="0" w:color="auto"/>
        <w:left w:val="none" w:sz="0" w:space="0" w:color="auto"/>
        <w:bottom w:val="none" w:sz="0" w:space="0" w:color="auto"/>
        <w:right w:val="none" w:sz="0" w:space="0" w:color="auto"/>
      </w:divBdr>
    </w:div>
    <w:div w:id="980814161">
      <w:bodyDiv w:val="1"/>
      <w:marLeft w:val="0"/>
      <w:marRight w:val="0"/>
      <w:marTop w:val="0"/>
      <w:marBottom w:val="0"/>
      <w:divBdr>
        <w:top w:val="none" w:sz="0" w:space="0" w:color="auto"/>
        <w:left w:val="none" w:sz="0" w:space="0" w:color="auto"/>
        <w:bottom w:val="none" w:sz="0" w:space="0" w:color="auto"/>
        <w:right w:val="none" w:sz="0" w:space="0" w:color="auto"/>
      </w:divBdr>
    </w:div>
    <w:div w:id="992219626">
      <w:bodyDiv w:val="1"/>
      <w:marLeft w:val="0"/>
      <w:marRight w:val="0"/>
      <w:marTop w:val="0"/>
      <w:marBottom w:val="0"/>
      <w:divBdr>
        <w:top w:val="none" w:sz="0" w:space="0" w:color="auto"/>
        <w:left w:val="none" w:sz="0" w:space="0" w:color="auto"/>
        <w:bottom w:val="none" w:sz="0" w:space="0" w:color="auto"/>
        <w:right w:val="none" w:sz="0" w:space="0" w:color="auto"/>
      </w:divBdr>
    </w:div>
    <w:div w:id="997077236">
      <w:bodyDiv w:val="1"/>
      <w:marLeft w:val="0"/>
      <w:marRight w:val="0"/>
      <w:marTop w:val="0"/>
      <w:marBottom w:val="0"/>
      <w:divBdr>
        <w:top w:val="none" w:sz="0" w:space="0" w:color="auto"/>
        <w:left w:val="none" w:sz="0" w:space="0" w:color="auto"/>
        <w:bottom w:val="none" w:sz="0" w:space="0" w:color="auto"/>
        <w:right w:val="none" w:sz="0" w:space="0" w:color="auto"/>
      </w:divBdr>
    </w:div>
    <w:div w:id="997919818">
      <w:bodyDiv w:val="1"/>
      <w:marLeft w:val="0"/>
      <w:marRight w:val="0"/>
      <w:marTop w:val="0"/>
      <w:marBottom w:val="0"/>
      <w:divBdr>
        <w:top w:val="none" w:sz="0" w:space="0" w:color="auto"/>
        <w:left w:val="none" w:sz="0" w:space="0" w:color="auto"/>
        <w:bottom w:val="none" w:sz="0" w:space="0" w:color="auto"/>
        <w:right w:val="none" w:sz="0" w:space="0" w:color="auto"/>
      </w:divBdr>
    </w:div>
    <w:div w:id="1030377664">
      <w:bodyDiv w:val="1"/>
      <w:marLeft w:val="0"/>
      <w:marRight w:val="0"/>
      <w:marTop w:val="0"/>
      <w:marBottom w:val="0"/>
      <w:divBdr>
        <w:top w:val="none" w:sz="0" w:space="0" w:color="auto"/>
        <w:left w:val="none" w:sz="0" w:space="0" w:color="auto"/>
        <w:bottom w:val="none" w:sz="0" w:space="0" w:color="auto"/>
        <w:right w:val="none" w:sz="0" w:space="0" w:color="auto"/>
      </w:divBdr>
    </w:div>
    <w:div w:id="1058282629">
      <w:bodyDiv w:val="1"/>
      <w:marLeft w:val="0"/>
      <w:marRight w:val="0"/>
      <w:marTop w:val="0"/>
      <w:marBottom w:val="0"/>
      <w:divBdr>
        <w:top w:val="none" w:sz="0" w:space="0" w:color="auto"/>
        <w:left w:val="none" w:sz="0" w:space="0" w:color="auto"/>
        <w:bottom w:val="none" w:sz="0" w:space="0" w:color="auto"/>
        <w:right w:val="none" w:sz="0" w:space="0" w:color="auto"/>
      </w:divBdr>
    </w:div>
    <w:div w:id="1064832193">
      <w:bodyDiv w:val="1"/>
      <w:marLeft w:val="0"/>
      <w:marRight w:val="0"/>
      <w:marTop w:val="0"/>
      <w:marBottom w:val="0"/>
      <w:divBdr>
        <w:top w:val="none" w:sz="0" w:space="0" w:color="auto"/>
        <w:left w:val="none" w:sz="0" w:space="0" w:color="auto"/>
        <w:bottom w:val="none" w:sz="0" w:space="0" w:color="auto"/>
        <w:right w:val="none" w:sz="0" w:space="0" w:color="auto"/>
      </w:divBdr>
    </w:div>
    <w:div w:id="1077481112">
      <w:bodyDiv w:val="1"/>
      <w:marLeft w:val="0"/>
      <w:marRight w:val="0"/>
      <w:marTop w:val="0"/>
      <w:marBottom w:val="0"/>
      <w:divBdr>
        <w:top w:val="none" w:sz="0" w:space="0" w:color="auto"/>
        <w:left w:val="none" w:sz="0" w:space="0" w:color="auto"/>
        <w:bottom w:val="none" w:sz="0" w:space="0" w:color="auto"/>
        <w:right w:val="none" w:sz="0" w:space="0" w:color="auto"/>
      </w:divBdr>
    </w:div>
    <w:div w:id="1080755292">
      <w:bodyDiv w:val="1"/>
      <w:marLeft w:val="0"/>
      <w:marRight w:val="0"/>
      <w:marTop w:val="0"/>
      <w:marBottom w:val="0"/>
      <w:divBdr>
        <w:top w:val="none" w:sz="0" w:space="0" w:color="auto"/>
        <w:left w:val="none" w:sz="0" w:space="0" w:color="auto"/>
        <w:bottom w:val="none" w:sz="0" w:space="0" w:color="auto"/>
        <w:right w:val="none" w:sz="0" w:space="0" w:color="auto"/>
      </w:divBdr>
    </w:div>
    <w:div w:id="1101535551">
      <w:bodyDiv w:val="1"/>
      <w:marLeft w:val="0"/>
      <w:marRight w:val="0"/>
      <w:marTop w:val="0"/>
      <w:marBottom w:val="0"/>
      <w:divBdr>
        <w:top w:val="none" w:sz="0" w:space="0" w:color="auto"/>
        <w:left w:val="none" w:sz="0" w:space="0" w:color="auto"/>
        <w:bottom w:val="none" w:sz="0" w:space="0" w:color="auto"/>
        <w:right w:val="none" w:sz="0" w:space="0" w:color="auto"/>
      </w:divBdr>
    </w:div>
    <w:div w:id="1105543381">
      <w:bodyDiv w:val="1"/>
      <w:marLeft w:val="0"/>
      <w:marRight w:val="0"/>
      <w:marTop w:val="0"/>
      <w:marBottom w:val="0"/>
      <w:divBdr>
        <w:top w:val="none" w:sz="0" w:space="0" w:color="auto"/>
        <w:left w:val="none" w:sz="0" w:space="0" w:color="auto"/>
        <w:bottom w:val="none" w:sz="0" w:space="0" w:color="auto"/>
        <w:right w:val="none" w:sz="0" w:space="0" w:color="auto"/>
      </w:divBdr>
    </w:div>
    <w:div w:id="1111124175">
      <w:bodyDiv w:val="1"/>
      <w:marLeft w:val="0"/>
      <w:marRight w:val="0"/>
      <w:marTop w:val="0"/>
      <w:marBottom w:val="0"/>
      <w:divBdr>
        <w:top w:val="none" w:sz="0" w:space="0" w:color="auto"/>
        <w:left w:val="none" w:sz="0" w:space="0" w:color="auto"/>
        <w:bottom w:val="none" w:sz="0" w:space="0" w:color="auto"/>
        <w:right w:val="none" w:sz="0" w:space="0" w:color="auto"/>
      </w:divBdr>
    </w:div>
    <w:div w:id="1120952714">
      <w:bodyDiv w:val="1"/>
      <w:marLeft w:val="0"/>
      <w:marRight w:val="0"/>
      <w:marTop w:val="0"/>
      <w:marBottom w:val="0"/>
      <w:divBdr>
        <w:top w:val="none" w:sz="0" w:space="0" w:color="auto"/>
        <w:left w:val="none" w:sz="0" w:space="0" w:color="auto"/>
        <w:bottom w:val="none" w:sz="0" w:space="0" w:color="auto"/>
        <w:right w:val="none" w:sz="0" w:space="0" w:color="auto"/>
      </w:divBdr>
    </w:div>
    <w:div w:id="1129974694">
      <w:bodyDiv w:val="1"/>
      <w:marLeft w:val="0"/>
      <w:marRight w:val="0"/>
      <w:marTop w:val="0"/>
      <w:marBottom w:val="0"/>
      <w:divBdr>
        <w:top w:val="none" w:sz="0" w:space="0" w:color="auto"/>
        <w:left w:val="none" w:sz="0" w:space="0" w:color="auto"/>
        <w:bottom w:val="none" w:sz="0" w:space="0" w:color="auto"/>
        <w:right w:val="none" w:sz="0" w:space="0" w:color="auto"/>
      </w:divBdr>
    </w:div>
    <w:div w:id="1142037611">
      <w:bodyDiv w:val="1"/>
      <w:marLeft w:val="0"/>
      <w:marRight w:val="0"/>
      <w:marTop w:val="0"/>
      <w:marBottom w:val="0"/>
      <w:divBdr>
        <w:top w:val="none" w:sz="0" w:space="0" w:color="auto"/>
        <w:left w:val="none" w:sz="0" w:space="0" w:color="auto"/>
        <w:bottom w:val="none" w:sz="0" w:space="0" w:color="auto"/>
        <w:right w:val="none" w:sz="0" w:space="0" w:color="auto"/>
      </w:divBdr>
    </w:div>
    <w:div w:id="1168593699">
      <w:bodyDiv w:val="1"/>
      <w:marLeft w:val="0"/>
      <w:marRight w:val="0"/>
      <w:marTop w:val="0"/>
      <w:marBottom w:val="0"/>
      <w:divBdr>
        <w:top w:val="none" w:sz="0" w:space="0" w:color="auto"/>
        <w:left w:val="none" w:sz="0" w:space="0" w:color="auto"/>
        <w:bottom w:val="none" w:sz="0" w:space="0" w:color="auto"/>
        <w:right w:val="none" w:sz="0" w:space="0" w:color="auto"/>
      </w:divBdr>
    </w:div>
    <w:div w:id="1198931140">
      <w:bodyDiv w:val="1"/>
      <w:marLeft w:val="0"/>
      <w:marRight w:val="0"/>
      <w:marTop w:val="0"/>
      <w:marBottom w:val="0"/>
      <w:divBdr>
        <w:top w:val="none" w:sz="0" w:space="0" w:color="auto"/>
        <w:left w:val="none" w:sz="0" w:space="0" w:color="auto"/>
        <w:bottom w:val="none" w:sz="0" w:space="0" w:color="auto"/>
        <w:right w:val="none" w:sz="0" w:space="0" w:color="auto"/>
      </w:divBdr>
    </w:div>
    <w:div w:id="1203833349">
      <w:bodyDiv w:val="1"/>
      <w:marLeft w:val="0"/>
      <w:marRight w:val="0"/>
      <w:marTop w:val="0"/>
      <w:marBottom w:val="0"/>
      <w:divBdr>
        <w:top w:val="none" w:sz="0" w:space="0" w:color="auto"/>
        <w:left w:val="none" w:sz="0" w:space="0" w:color="auto"/>
        <w:bottom w:val="none" w:sz="0" w:space="0" w:color="auto"/>
        <w:right w:val="none" w:sz="0" w:space="0" w:color="auto"/>
      </w:divBdr>
    </w:div>
    <w:div w:id="1211040065">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42907403">
      <w:bodyDiv w:val="1"/>
      <w:marLeft w:val="0"/>
      <w:marRight w:val="0"/>
      <w:marTop w:val="0"/>
      <w:marBottom w:val="0"/>
      <w:divBdr>
        <w:top w:val="none" w:sz="0" w:space="0" w:color="auto"/>
        <w:left w:val="none" w:sz="0" w:space="0" w:color="auto"/>
        <w:bottom w:val="none" w:sz="0" w:space="0" w:color="auto"/>
        <w:right w:val="none" w:sz="0" w:space="0" w:color="auto"/>
      </w:divBdr>
    </w:div>
    <w:div w:id="1247304910">
      <w:bodyDiv w:val="1"/>
      <w:marLeft w:val="0"/>
      <w:marRight w:val="0"/>
      <w:marTop w:val="0"/>
      <w:marBottom w:val="0"/>
      <w:divBdr>
        <w:top w:val="none" w:sz="0" w:space="0" w:color="auto"/>
        <w:left w:val="none" w:sz="0" w:space="0" w:color="auto"/>
        <w:bottom w:val="none" w:sz="0" w:space="0" w:color="auto"/>
        <w:right w:val="none" w:sz="0" w:space="0" w:color="auto"/>
      </w:divBdr>
    </w:div>
    <w:div w:id="1249774541">
      <w:bodyDiv w:val="1"/>
      <w:marLeft w:val="0"/>
      <w:marRight w:val="0"/>
      <w:marTop w:val="0"/>
      <w:marBottom w:val="0"/>
      <w:divBdr>
        <w:top w:val="none" w:sz="0" w:space="0" w:color="auto"/>
        <w:left w:val="none" w:sz="0" w:space="0" w:color="auto"/>
        <w:bottom w:val="none" w:sz="0" w:space="0" w:color="auto"/>
        <w:right w:val="none" w:sz="0" w:space="0" w:color="auto"/>
      </w:divBdr>
    </w:div>
    <w:div w:id="1256550007">
      <w:bodyDiv w:val="1"/>
      <w:marLeft w:val="0"/>
      <w:marRight w:val="0"/>
      <w:marTop w:val="0"/>
      <w:marBottom w:val="0"/>
      <w:divBdr>
        <w:top w:val="none" w:sz="0" w:space="0" w:color="auto"/>
        <w:left w:val="none" w:sz="0" w:space="0" w:color="auto"/>
        <w:bottom w:val="none" w:sz="0" w:space="0" w:color="auto"/>
        <w:right w:val="none" w:sz="0" w:space="0" w:color="auto"/>
      </w:divBdr>
    </w:div>
    <w:div w:id="1269459709">
      <w:bodyDiv w:val="1"/>
      <w:marLeft w:val="0"/>
      <w:marRight w:val="0"/>
      <w:marTop w:val="0"/>
      <w:marBottom w:val="0"/>
      <w:divBdr>
        <w:top w:val="none" w:sz="0" w:space="0" w:color="auto"/>
        <w:left w:val="none" w:sz="0" w:space="0" w:color="auto"/>
        <w:bottom w:val="none" w:sz="0" w:space="0" w:color="auto"/>
        <w:right w:val="none" w:sz="0" w:space="0" w:color="auto"/>
      </w:divBdr>
    </w:div>
    <w:div w:id="1273975686">
      <w:bodyDiv w:val="1"/>
      <w:marLeft w:val="0"/>
      <w:marRight w:val="0"/>
      <w:marTop w:val="0"/>
      <w:marBottom w:val="0"/>
      <w:divBdr>
        <w:top w:val="none" w:sz="0" w:space="0" w:color="auto"/>
        <w:left w:val="none" w:sz="0" w:space="0" w:color="auto"/>
        <w:bottom w:val="none" w:sz="0" w:space="0" w:color="auto"/>
        <w:right w:val="none" w:sz="0" w:space="0" w:color="auto"/>
      </w:divBdr>
    </w:div>
    <w:div w:id="1287782864">
      <w:bodyDiv w:val="1"/>
      <w:marLeft w:val="0"/>
      <w:marRight w:val="0"/>
      <w:marTop w:val="0"/>
      <w:marBottom w:val="0"/>
      <w:divBdr>
        <w:top w:val="none" w:sz="0" w:space="0" w:color="auto"/>
        <w:left w:val="none" w:sz="0" w:space="0" w:color="auto"/>
        <w:bottom w:val="none" w:sz="0" w:space="0" w:color="auto"/>
        <w:right w:val="none" w:sz="0" w:space="0" w:color="auto"/>
      </w:divBdr>
    </w:div>
    <w:div w:id="1321999466">
      <w:bodyDiv w:val="1"/>
      <w:marLeft w:val="0"/>
      <w:marRight w:val="0"/>
      <w:marTop w:val="0"/>
      <w:marBottom w:val="0"/>
      <w:divBdr>
        <w:top w:val="none" w:sz="0" w:space="0" w:color="auto"/>
        <w:left w:val="none" w:sz="0" w:space="0" w:color="auto"/>
        <w:bottom w:val="none" w:sz="0" w:space="0" w:color="auto"/>
        <w:right w:val="none" w:sz="0" w:space="0" w:color="auto"/>
      </w:divBdr>
    </w:div>
    <w:div w:id="1357534357">
      <w:bodyDiv w:val="1"/>
      <w:marLeft w:val="0"/>
      <w:marRight w:val="0"/>
      <w:marTop w:val="0"/>
      <w:marBottom w:val="0"/>
      <w:divBdr>
        <w:top w:val="none" w:sz="0" w:space="0" w:color="auto"/>
        <w:left w:val="none" w:sz="0" w:space="0" w:color="auto"/>
        <w:bottom w:val="none" w:sz="0" w:space="0" w:color="auto"/>
        <w:right w:val="none" w:sz="0" w:space="0" w:color="auto"/>
      </w:divBdr>
    </w:div>
    <w:div w:id="1365836305">
      <w:bodyDiv w:val="1"/>
      <w:marLeft w:val="0"/>
      <w:marRight w:val="0"/>
      <w:marTop w:val="0"/>
      <w:marBottom w:val="0"/>
      <w:divBdr>
        <w:top w:val="none" w:sz="0" w:space="0" w:color="auto"/>
        <w:left w:val="none" w:sz="0" w:space="0" w:color="auto"/>
        <w:bottom w:val="none" w:sz="0" w:space="0" w:color="auto"/>
        <w:right w:val="none" w:sz="0" w:space="0" w:color="auto"/>
      </w:divBdr>
    </w:div>
    <w:div w:id="1370453126">
      <w:bodyDiv w:val="1"/>
      <w:marLeft w:val="0"/>
      <w:marRight w:val="0"/>
      <w:marTop w:val="0"/>
      <w:marBottom w:val="0"/>
      <w:divBdr>
        <w:top w:val="none" w:sz="0" w:space="0" w:color="auto"/>
        <w:left w:val="none" w:sz="0" w:space="0" w:color="auto"/>
        <w:bottom w:val="none" w:sz="0" w:space="0" w:color="auto"/>
        <w:right w:val="none" w:sz="0" w:space="0" w:color="auto"/>
      </w:divBdr>
    </w:div>
    <w:div w:id="1378358993">
      <w:bodyDiv w:val="1"/>
      <w:marLeft w:val="0"/>
      <w:marRight w:val="0"/>
      <w:marTop w:val="0"/>
      <w:marBottom w:val="0"/>
      <w:divBdr>
        <w:top w:val="none" w:sz="0" w:space="0" w:color="auto"/>
        <w:left w:val="none" w:sz="0" w:space="0" w:color="auto"/>
        <w:bottom w:val="none" w:sz="0" w:space="0" w:color="auto"/>
        <w:right w:val="none" w:sz="0" w:space="0" w:color="auto"/>
      </w:divBdr>
    </w:div>
    <w:div w:id="1396663265">
      <w:bodyDiv w:val="1"/>
      <w:marLeft w:val="0"/>
      <w:marRight w:val="0"/>
      <w:marTop w:val="0"/>
      <w:marBottom w:val="0"/>
      <w:divBdr>
        <w:top w:val="none" w:sz="0" w:space="0" w:color="auto"/>
        <w:left w:val="none" w:sz="0" w:space="0" w:color="auto"/>
        <w:bottom w:val="none" w:sz="0" w:space="0" w:color="auto"/>
        <w:right w:val="none" w:sz="0" w:space="0" w:color="auto"/>
      </w:divBdr>
    </w:div>
    <w:div w:id="1424688339">
      <w:bodyDiv w:val="1"/>
      <w:marLeft w:val="0"/>
      <w:marRight w:val="0"/>
      <w:marTop w:val="0"/>
      <w:marBottom w:val="0"/>
      <w:divBdr>
        <w:top w:val="none" w:sz="0" w:space="0" w:color="auto"/>
        <w:left w:val="none" w:sz="0" w:space="0" w:color="auto"/>
        <w:bottom w:val="none" w:sz="0" w:space="0" w:color="auto"/>
        <w:right w:val="none" w:sz="0" w:space="0" w:color="auto"/>
      </w:divBdr>
    </w:div>
    <w:div w:id="1427917485">
      <w:bodyDiv w:val="1"/>
      <w:marLeft w:val="0"/>
      <w:marRight w:val="0"/>
      <w:marTop w:val="0"/>
      <w:marBottom w:val="0"/>
      <w:divBdr>
        <w:top w:val="none" w:sz="0" w:space="0" w:color="auto"/>
        <w:left w:val="none" w:sz="0" w:space="0" w:color="auto"/>
        <w:bottom w:val="none" w:sz="0" w:space="0" w:color="auto"/>
        <w:right w:val="none" w:sz="0" w:space="0" w:color="auto"/>
      </w:divBdr>
    </w:div>
    <w:div w:id="1446383755">
      <w:bodyDiv w:val="1"/>
      <w:marLeft w:val="0"/>
      <w:marRight w:val="0"/>
      <w:marTop w:val="0"/>
      <w:marBottom w:val="0"/>
      <w:divBdr>
        <w:top w:val="none" w:sz="0" w:space="0" w:color="auto"/>
        <w:left w:val="none" w:sz="0" w:space="0" w:color="auto"/>
        <w:bottom w:val="none" w:sz="0" w:space="0" w:color="auto"/>
        <w:right w:val="none" w:sz="0" w:space="0" w:color="auto"/>
      </w:divBdr>
    </w:div>
    <w:div w:id="1446920544">
      <w:bodyDiv w:val="1"/>
      <w:marLeft w:val="0"/>
      <w:marRight w:val="0"/>
      <w:marTop w:val="0"/>
      <w:marBottom w:val="0"/>
      <w:divBdr>
        <w:top w:val="none" w:sz="0" w:space="0" w:color="auto"/>
        <w:left w:val="none" w:sz="0" w:space="0" w:color="auto"/>
        <w:bottom w:val="none" w:sz="0" w:space="0" w:color="auto"/>
        <w:right w:val="none" w:sz="0" w:space="0" w:color="auto"/>
      </w:divBdr>
    </w:div>
    <w:div w:id="1501316356">
      <w:bodyDiv w:val="1"/>
      <w:marLeft w:val="0"/>
      <w:marRight w:val="0"/>
      <w:marTop w:val="0"/>
      <w:marBottom w:val="0"/>
      <w:divBdr>
        <w:top w:val="none" w:sz="0" w:space="0" w:color="auto"/>
        <w:left w:val="none" w:sz="0" w:space="0" w:color="auto"/>
        <w:bottom w:val="none" w:sz="0" w:space="0" w:color="auto"/>
        <w:right w:val="none" w:sz="0" w:space="0" w:color="auto"/>
      </w:divBdr>
    </w:div>
    <w:div w:id="1514372003">
      <w:bodyDiv w:val="1"/>
      <w:marLeft w:val="0"/>
      <w:marRight w:val="0"/>
      <w:marTop w:val="0"/>
      <w:marBottom w:val="0"/>
      <w:divBdr>
        <w:top w:val="none" w:sz="0" w:space="0" w:color="auto"/>
        <w:left w:val="none" w:sz="0" w:space="0" w:color="auto"/>
        <w:bottom w:val="none" w:sz="0" w:space="0" w:color="auto"/>
        <w:right w:val="none" w:sz="0" w:space="0" w:color="auto"/>
      </w:divBdr>
    </w:div>
    <w:div w:id="1518689792">
      <w:bodyDiv w:val="1"/>
      <w:marLeft w:val="0"/>
      <w:marRight w:val="0"/>
      <w:marTop w:val="0"/>
      <w:marBottom w:val="0"/>
      <w:divBdr>
        <w:top w:val="none" w:sz="0" w:space="0" w:color="auto"/>
        <w:left w:val="none" w:sz="0" w:space="0" w:color="auto"/>
        <w:bottom w:val="none" w:sz="0" w:space="0" w:color="auto"/>
        <w:right w:val="none" w:sz="0" w:space="0" w:color="auto"/>
      </w:divBdr>
    </w:div>
    <w:div w:id="1526476106">
      <w:bodyDiv w:val="1"/>
      <w:marLeft w:val="0"/>
      <w:marRight w:val="0"/>
      <w:marTop w:val="0"/>
      <w:marBottom w:val="0"/>
      <w:divBdr>
        <w:top w:val="none" w:sz="0" w:space="0" w:color="auto"/>
        <w:left w:val="none" w:sz="0" w:space="0" w:color="auto"/>
        <w:bottom w:val="none" w:sz="0" w:space="0" w:color="auto"/>
        <w:right w:val="none" w:sz="0" w:space="0" w:color="auto"/>
      </w:divBdr>
    </w:div>
    <w:div w:id="1526863892">
      <w:bodyDiv w:val="1"/>
      <w:marLeft w:val="0"/>
      <w:marRight w:val="0"/>
      <w:marTop w:val="0"/>
      <w:marBottom w:val="0"/>
      <w:divBdr>
        <w:top w:val="none" w:sz="0" w:space="0" w:color="auto"/>
        <w:left w:val="none" w:sz="0" w:space="0" w:color="auto"/>
        <w:bottom w:val="none" w:sz="0" w:space="0" w:color="auto"/>
        <w:right w:val="none" w:sz="0" w:space="0" w:color="auto"/>
      </w:divBdr>
    </w:div>
    <w:div w:id="1550679568">
      <w:bodyDiv w:val="1"/>
      <w:marLeft w:val="0"/>
      <w:marRight w:val="0"/>
      <w:marTop w:val="0"/>
      <w:marBottom w:val="0"/>
      <w:divBdr>
        <w:top w:val="none" w:sz="0" w:space="0" w:color="auto"/>
        <w:left w:val="none" w:sz="0" w:space="0" w:color="auto"/>
        <w:bottom w:val="none" w:sz="0" w:space="0" w:color="auto"/>
        <w:right w:val="none" w:sz="0" w:space="0" w:color="auto"/>
      </w:divBdr>
    </w:div>
    <w:div w:id="1559392811">
      <w:bodyDiv w:val="1"/>
      <w:marLeft w:val="0"/>
      <w:marRight w:val="0"/>
      <w:marTop w:val="0"/>
      <w:marBottom w:val="0"/>
      <w:divBdr>
        <w:top w:val="none" w:sz="0" w:space="0" w:color="auto"/>
        <w:left w:val="none" w:sz="0" w:space="0" w:color="auto"/>
        <w:bottom w:val="none" w:sz="0" w:space="0" w:color="auto"/>
        <w:right w:val="none" w:sz="0" w:space="0" w:color="auto"/>
      </w:divBdr>
    </w:div>
    <w:div w:id="1560826022">
      <w:bodyDiv w:val="1"/>
      <w:marLeft w:val="0"/>
      <w:marRight w:val="0"/>
      <w:marTop w:val="0"/>
      <w:marBottom w:val="0"/>
      <w:divBdr>
        <w:top w:val="none" w:sz="0" w:space="0" w:color="auto"/>
        <w:left w:val="none" w:sz="0" w:space="0" w:color="auto"/>
        <w:bottom w:val="none" w:sz="0" w:space="0" w:color="auto"/>
        <w:right w:val="none" w:sz="0" w:space="0" w:color="auto"/>
      </w:divBdr>
    </w:div>
    <w:div w:id="1566991081">
      <w:bodyDiv w:val="1"/>
      <w:marLeft w:val="0"/>
      <w:marRight w:val="0"/>
      <w:marTop w:val="0"/>
      <w:marBottom w:val="0"/>
      <w:divBdr>
        <w:top w:val="none" w:sz="0" w:space="0" w:color="auto"/>
        <w:left w:val="none" w:sz="0" w:space="0" w:color="auto"/>
        <w:bottom w:val="none" w:sz="0" w:space="0" w:color="auto"/>
        <w:right w:val="none" w:sz="0" w:space="0" w:color="auto"/>
      </w:divBdr>
    </w:div>
    <w:div w:id="1571571842">
      <w:bodyDiv w:val="1"/>
      <w:marLeft w:val="0"/>
      <w:marRight w:val="0"/>
      <w:marTop w:val="0"/>
      <w:marBottom w:val="0"/>
      <w:divBdr>
        <w:top w:val="none" w:sz="0" w:space="0" w:color="auto"/>
        <w:left w:val="none" w:sz="0" w:space="0" w:color="auto"/>
        <w:bottom w:val="none" w:sz="0" w:space="0" w:color="auto"/>
        <w:right w:val="none" w:sz="0" w:space="0" w:color="auto"/>
      </w:divBdr>
    </w:div>
    <w:div w:id="1581986011">
      <w:bodyDiv w:val="1"/>
      <w:marLeft w:val="0"/>
      <w:marRight w:val="0"/>
      <w:marTop w:val="0"/>
      <w:marBottom w:val="0"/>
      <w:divBdr>
        <w:top w:val="none" w:sz="0" w:space="0" w:color="auto"/>
        <w:left w:val="none" w:sz="0" w:space="0" w:color="auto"/>
        <w:bottom w:val="none" w:sz="0" w:space="0" w:color="auto"/>
        <w:right w:val="none" w:sz="0" w:space="0" w:color="auto"/>
      </w:divBdr>
    </w:div>
    <w:div w:id="1618177708">
      <w:bodyDiv w:val="1"/>
      <w:marLeft w:val="0"/>
      <w:marRight w:val="0"/>
      <w:marTop w:val="0"/>
      <w:marBottom w:val="0"/>
      <w:divBdr>
        <w:top w:val="none" w:sz="0" w:space="0" w:color="auto"/>
        <w:left w:val="none" w:sz="0" w:space="0" w:color="auto"/>
        <w:bottom w:val="none" w:sz="0" w:space="0" w:color="auto"/>
        <w:right w:val="none" w:sz="0" w:space="0" w:color="auto"/>
      </w:divBdr>
    </w:div>
    <w:div w:id="1619490772">
      <w:bodyDiv w:val="1"/>
      <w:marLeft w:val="0"/>
      <w:marRight w:val="0"/>
      <w:marTop w:val="0"/>
      <w:marBottom w:val="0"/>
      <w:divBdr>
        <w:top w:val="none" w:sz="0" w:space="0" w:color="auto"/>
        <w:left w:val="none" w:sz="0" w:space="0" w:color="auto"/>
        <w:bottom w:val="none" w:sz="0" w:space="0" w:color="auto"/>
        <w:right w:val="none" w:sz="0" w:space="0" w:color="auto"/>
      </w:divBdr>
    </w:div>
    <w:div w:id="1630089349">
      <w:bodyDiv w:val="1"/>
      <w:marLeft w:val="0"/>
      <w:marRight w:val="0"/>
      <w:marTop w:val="0"/>
      <w:marBottom w:val="0"/>
      <w:divBdr>
        <w:top w:val="none" w:sz="0" w:space="0" w:color="auto"/>
        <w:left w:val="none" w:sz="0" w:space="0" w:color="auto"/>
        <w:bottom w:val="none" w:sz="0" w:space="0" w:color="auto"/>
        <w:right w:val="none" w:sz="0" w:space="0" w:color="auto"/>
      </w:divBdr>
    </w:div>
    <w:div w:id="1633248886">
      <w:bodyDiv w:val="1"/>
      <w:marLeft w:val="0"/>
      <w:marRight w:val="0"/>
      <w:marTop w:val="0"/>
      <w:marBottom w:val="0"/>
      <w:divBdr>
        <w:top w:val="none" w:sz="0" w:space="0" w:color="auto"/>
        <w:left w:val="none" w:sz="0" w:space="0" w:color="auto"/>
        <w:bottom w:val="none" w:sz="0" w:space="0" w:color="auto"/>
        <w:right w:val="none" w:sz="0" w:space="0" w:color="auto"/>
      </w:divBdr>
    </w:div>
    <w:div w:id="1638605586">
      <w:bodyDiv w:val="1"/>
      <w:marLeft w:val="0"/>
      <w:marRight w:val="0"/>
      <w:marTop w:val="0"/>
      <w:marBottom w:val="0"/>
      <w:divBdr>
        <w:top w:val="none" w:sz="0" w:space="0" w:color="auto"/>
        <w:left w:val="none" w:sz="0" w:space="0" w:color="auto"/>
        <w:bottom w:val="none" w:sz="0" w:space="0" w:color="auto"/>
        <w:right w:val="none" w:sz="0" w:space="0" w:color="auto"/>
      </w:divBdr>
    </w:div>
    <w:div w:id="1662538437">
      <w:bodyDiv w:val="1"/>
      <w:marLeft w:val="0"/>
      <w:marRight w:val="0"/>
      <w:marTop w:val="0"/>
      <w:marBottom w:val="0"/>
      <w:divBdr>
        <w:top w:val="none" w:sz="0" w:space="0" w:color="auto"/>
        <w:left w:val="none" w:sz="0" w:space="0" w:color="auto"/>
        <w:bottom w:val="none" w:sz="0" w:space="0" w:color="auto"/>
        <w:right w:val="none" w:sz="0" w:space="0" w:color="auto"/>
      </w:divBdr>
    </w:div>
    <w:div w:id="1692291573">
      <w:bodyDiv w:val="1"/>
      <w:marLeft w:val="0"/>
      <w:marRight w:val="0"/>
      <w:marTop w:val="0"/>
      <w:marBottom w:val="0"/>
      <w:divBdr>
        <w:top w:val="none" w:sz="0" w:space="0" w:color="auto"/>
        <w:left w:val="none" w:sz="0" w:space="0" w:color="auto"/>
        <w:bottom w:val="none" w:sz="0" w:space="0" w:color="auto"/>
        <w:right w:val="none" w:sz="0" w:space="0" w:color="auto"/>
      </w:divBdr>
    </w:div>
    <w:div w:id="1696803782">
      <w:bodyDiv w:val="1"/>
      <w:marLeft w:val="0"/>
      <w:marRight w:val="0"/>
      <w:marTop w:val="0"/>
      <w:marBottom w:val="0"/>
      <w:divBdr>
        <w:top w:val="none" w:sz="0" w:space="0" w:color="auto"/>
        <w:left w:val="none" w:sz="0" w:space="0" w:color="auto"/>
        <w:bottom w:val="none" w:sz="0" w:space="0" w:color="auto"/>
        <w:right w:val="none" w:sz="0" w:space="0" w:color="auto"/>
      </w:divBdr>
    </w:div>
    <w:div w:id="1704596769">
      <w:bodyDiv w:val="1"/>
      <w:marLeft w:val="0"/>
      <w:marRight w:val="0"/>
      <w:marTop w:val="0"/>
      <w:marBottom w:val="0"/>
      <w:divBdr>
        <w:top w:val="none" w:sz="0" w:space="0" w:color="auto"/>
        <w:left w:val="none" w:sz="0" w:space="0" w:color="auto"/>
        <w:bottom w:val="none" w:sz="0" w:space="0" w:color="auto"/>
        <w:right w:val="none" w:sz="0" w:space="0" w:color="auto"/>
      </w:divBdr>
    </w:div>
    <w:div w:id="1706952482">
      <w:bodyDiv w:val="1"/>
      <w:marLeft w:val="0"/>
      <w:marRight w:val="0"/>
      <w:marTop w:val="0"/>
      <w:marBottom w:val="0"/>
      <w:divBdr>
        <w:top w:val="none" w:sz="0" w:space="0" w:color="auto"/>
        <w:left w:val="none" w:sz="0" w:space="0" w:color="auto"/>
        <w:bottom w:val="none" w:sz="0" w:space="0" w:color="auto"/>
        <w:right w:val="none" w:sz="0" w:space="0" w:color="auto"/>
      </w:divBdr>
    </w:div>
    <w:div w:id="1711832239">
      <w:bodyDiv w:val="1"/>
      <w:marLeft w:val="0"/>
      <w:marRight w:val="0"/>
      <w:marTop w:val="0"/>
      <w:marBottom w:val="0"/>
      <w:divBdr>
        <w:top w:val="none" w:sz="0" w:space="0" w:color="auto"/>
        <w:left w:val="none" w:sz="0" w:space="0" w:color="auto"/>
        <w:bottom w:val="none" w:sz="0" w:space="0" w:color="auto"/>
        <w:right w:val="none" w:sz="0" w:space="0" w:color="auto"/>
      </w:divBdr>
    </w:div>
    <w:div w:id="1725911827">
      <w:bodyDiv w:val="1"/>
      <w:marLeft w:val="0"/>
      <w:marRight w:val="0"/>
      <w:marTop w:val="0"/>
      <w:marBottom w:val="0"/>
      <w:divBdr>
        <w:top w:val="none" w:sz="0" w:space="0" w:color="auto"/>
        <w:left w:val="none" w:sz="0" w:space="0" w:color="auto"/>
        <w:bottom w:val="none" w:sz="0" w:space="0" w:color="auto"/>
        <w:right w:val="none" w:sz="0" w:space="0" w:color="auto"/>
      </w:divBdr>
    </w:div>
    <w:div w:id="1740326262">
      <w:bodyDiv w:val="1"/>
      <w:marLeft w:val="0"/>
      <w:marRight w:val="0"/>
      <w:marTop w:val="0"/>
      <w:marBottom w:val="0"/>
      <w:divBdr>
        <w:top w:val="none" w:sz="0" w:space="0" w:color="auto"/>
        <w:left w:val="none" w:sz="0" w:space="0" w:color="auto"/>
        <w:bottom w:val="none" w:sz="0" w:space="0" w:color="auto"/>
        <w:right w:val="none" w:sz="0" w:space="0" w:color="auto"/>
      </w:divBdr>
    </w:div>
    <w:div w:id="1812866902">
      <w:bodyDiv w:val="1"/>
      <w:marLeft w:val="0"/>
      <w:marRight w:val="0"/>
      <w:marTop w:val="0"/>
      <w:marBottom w:val="0"/>
      <w:divBdr>
        <w:top w:val="none" w:sz="0" w:space="0" w:color="auto"/>
        <w:left w:val="none" w:sz="0" w:space="0" w:color="auto"/>
        <w:bottom w:val="none" w:sz="0" w:space="0" w:color="auto"/>
        <w:right w:val="none" w:sz="0" w:space="0" w:color="auto"/>
      </w:divBdr>
    </w:div>
    <w:div w:id="1828395297">
      <w:bodyDiv w:val="1"/>
      <w:marLeft w:val="0"/>
      <w:marRight w:val="0"/>
      <w:marTop w:val="0"/>
      <w:marBottom w:val="0"/>
      <w:divBdr>
        <w:top w:val="none" w:sz="0" w:space="0" w:color="auto"/>
        <w:left w:val="none" w:sz="0" w:space="0" w:color="auto"/>
        <w:bottom w:val="none" w:sz="0" w:space="0" w:color="auto"/>
        <w:right w:val="none" w:sz="0" w:space="0" w:color="auto"/>
      </w:divBdr>
    </w:div>
    <w:div w:id="1871143341">
      <w:bodyDiv w:val="1"/>
      <w:marLeft w:val="0"/>
      <w:marRight w:val="0"/>
      <w:marTop w:val="0"/>
      <w:marBottom w:val="0"/>
      <w:divBdr>
        <w:top w:val="none" w:sz="0" w:space="0" w:color="auto"/>
        <w:left w:val="none" w:sz="0" w:space="0" w:color="auto"/>
        <w:bottom w:val="none" w:sz="0" w:space="0" w:color="auto"/>
        <w:right w:val="none" w:sz="0" w:space="0" w:color="auto"/>
      </w:divBdr>
    </w:div>
    <w:div w:id="1878160081">
      <w:bodyDiv w:val="1"/>
      <w:marLeft w:val="0"/>
      <w:marRight w:val="0"/>
      <w:marTop w:val="0"/>
      <w:marBottom w:val="0"/>
      <w:divBdr>
        <w:top w:val="none" w:sz="0" w:space="0" w:color="auto"/>
        <w:left w:val="none" w:sz="0" w:space="0" w:color="auto"/>
        <w:bottom w:val="none" w:sz="0" w:space="0" w:color="auto"/>
        <w:right w:val="none" w:sz="0" w:space="0" w:color="auto"/>
      </w:divBdr>
    </w:div>
    <w:div w:id="1892879717">
      <w:bodyDiv w:val="1"/>
      <w:marLeft w:val="0"/>
      <w:marRight w:val="0"/>
      <w:marTop w:val="0"/>
      <w:marBottom w:val="0"/>
      <w:divBdr>
        <w:top w:val="none" w:sz="0" w:space="0" w:color="auto"/>
        <w:left w:val="none" w:sz="0" w:space="0" w:color="auto"/>
        <w:bottom w:val="none" w:sz="0" w:space="0" w:color="auto"/>
        <w:right w:val="none" w:sz="0" w:space="0" w:color="auto"/>
      </w:divBdr>
    </w:div>
    <w:div w:id="1896352435">
      <w:bodyDiv w:val="1"/>
      <w:marLeft w:val="0"/>
      <w:marRight w:val="0"/>
      <w:marTop w:val="0"/>
      <w:marBottom w:val="0"/>
      <w:divBdr>
        <w:top w:val="none" w:sz="0" w:space="0" w:color="auto"/>
        <w:left w:val="none" w:sz="0" w:space="0" w:color="auto"/>
        <w:bottom w:val="none" w:sz="0" w:space="0" w:color="auto"/>
        <w:right w:val="none" w:sz="0" w:space="0" w:color="auto"/>
      </w:divBdr>
    </w:div>
    <w:div w:id="1896432517">
      <w:bodyDiv w:val="1"/>
      <w:marLeft w:val="0"/>
      <w:marRight w:val="0"/>
      <w:marTop w:val="0"/>
      <w:marBottom w:val="0"/>
      <w:divBdr>
        <w:top w:val="none" w:sz="0" w:space="0" w:color="auto"/>
        <w:left w:val="none" w:sz="0" w:space="0" w:color="auto"/>
        <w:bottom w:val="none" w:sz="0" w:space="0" w:color="auto"/>
        <w:right w:val="none" w:sz="0" w:space="0" w:color="auto"/>
      </w:divBdr>
    </w:div>
    <w:div w:id="1904753781">
      <w:bodyDiv w:val="1"/>
      <w:marLeft w:val="0"/>
      <w:marRight w:val="0"/>
      <w:marTop w:val="0"/>
      <w:marBottom w:val="0"/>
      <w:divBdr>
        <w:top w:val="none" w:sz="0" w:space="0" w:color="auto"/>
        <w:left w:val="none" w:sz="0" w:space="0" w:color="auto"/>
        <w:bottom w:val="none" w:sz="0" w:space="0" w:color="auto"/>
        <w:right w:val="none" w:sz="0" w:space="0" w:color="auto"/>
      </w:divBdr>
    </w:div>
    <w:div w:id="1919710586">
      <w:bodyDiv w:val="1"/>
      <w:marLeft w:val="0"/>
      <w:marRight w:val="0"/>
      <w:marTop w:val="0"/>
      <w:marBottom w:val="0"/>
      <w:divBdr>
        <w:top w:val="none" w:sz="0" w:space="0" w:color="auto"/>
        <w:left w:val="none" w:sz="0" w:space="0" w:color="auto"/>
        <w:bottom w:val="none" w:sz="0" w:space="0" w:color="auto"/>
        <w:right w:val="none" w:sz="0" w:space="0" w:color="auto"/>
      </w:divBdr>
    </w:div>
    <w:div w:id="1934436903">
      <w:bodyDiv w:val="1"/>
      <w:marLeft w:val="0"/>
      <w:marRight w:val="0"/>
      <w:marTop w:val="0"/>
      <w:marBottom w:val="0"/>
      <w:divBdr>
        <w:top w:val="none" w:sz="0" w:space="0" w:color="auto"/>
        <w:left w:val="none" w:sz="0" w:space="0" w:color="auto"/>
        <w:bottom w:val="none" w:sz="0" w:space="0" w:color="auto"/>
        <w:right w:val="none" w:sz="0" w:space="0" w:color="auto"/>
      </w:divBdr>
    </w:div>
    <w:div w:id="1939026306">
      <w:bodyDiv w:val="1"/>
      <w:marLeft w:val="0"/>
      <w:marRight w:val="0"/>
      <w:marTop w:val="0"/>
      <w:marBottom w:val="0"/>
      <w:divBdr>
        <w:top w:val="none" w:sz="0" w:space="0" w:color="auto"/>
        <w:left w:val="none" w:sz="0" w:space="0" w:color="auto"/>
        <w:bottom w:val="none" w:sz="0" w:space="0" w:color="auto"/>
        <w:right w:val="none" w:sz="0" w:space="0" w:color="auto"/>
      </w:divBdr>
      <w:divsChild>
        <w:div w:id="30302708">
          <w:marLeft w:val="0"/>
          <w:marRight w:val="0"/>
          <w:marTop w:val="0"/>
          <w:marBottom w:val="0"/>
          <w:divBdr>
            <w:top w:val="none" w:sz="0" w:space="0" w:color="auto"/>
            <w:left w:val="none" w:sz="0" w:space="0" w:color="auto"/>
            <w:bottom w:val="none" w:sz="0" w:space="0" w:color="auto"/>
            <w:right w:val="none" w:sz="0" w:space="0" w:color="auto"/>
          </w:divBdr>
          <w:divsChild>
            <w:div w:id="705909646">
              <w:marLeft w:val="0"/>
              <w:marRight w:val="0"/>
              <w:marTop w:val="0"/>
              <w:marBottom w:val="0"/>
              <w:divBdr>
                <w:top w:val="none" w:sz="0" w:space="0" w:color="auto"/>
                <w:left w:val="none" w:sz="0" w:space="0" w:color="auto"/>
                <w:bottom w:val="none" w:sz="0" w:space="0" w:color="auto"/>
                <w:right w:val="none" w:sz="0" w:space="0" w:color="auto"/>
              </w:divBdr>
            </w:div>
            <w:div w:id="506218122">
              <w:marLeft w:val="0"/>
              <w:marRight w:val="0"/>
              <w:marTop w:val="0"/>
              <w:marBottom w:val="0"/>
              <w:divBdr>
                <w:top w:val="none" w:sz="0" w:space="0" w:color="auto"/>
                <w:left w:val="none" w:sz="0" w:space="0" w:color="auto"/>
                <w:bottom w:val="none" w:sz="0" w:space="0" w:color="auto"/>
                <w:right w:val="none" w:sz="0" w:space="0" w:color="auto"/>
              </w:divBdr>
            </w:div>
            <w:div w:id="1091970930">
              <w:marLeft w:val="0"/>
              <w:marRight w:val="0"/>
              <w:marTop w:val="0"/>
              <w:marBottom w:val="0"/>
              <w:divBdr>
                <w:top w:val="none" w:sz="0" w:space="0" w:color="auto"/>
                <w:left w:val="none" w:sz="0" w:space="0" w:color="auto"/>
                <w:bottom w:val="none" w:sz="0" w:space="0" w:color="auto"/>
                <w:right w:val="none" w:sz="0" w:space="0" w:color="auto"/>
              </w:divBdr>
            </w:div>
            <w:div w:id="1291207232">
              <w:marLeft w:val="0"/>
              <w:marRight w:val="0"/>
              <w:marTop w:val="0"/>
              <w:marBottom w:val="0"/>
              <w:divBdr>
                <w:top w:val="none" w:sz="0" w:space="0" w:color="auto"/>
                <w:left w:val="none" w:sz="0" w:space="0" w:color="auto"/>
                <w:bottom w:val="none" w:sz="0" w:space="0" w:color="auto"/>
                <w:right w:val="none" w:sz="0" w:space="0" w:color="auto"/>
              </w:divBdr>
            </w:div>
            <w:div w:id="692656055">
              <w:marLeft w:val="0"/>
              <w:marRight w:val="0"/>
              <w:marTop w:val="0"/>
              <w:marBottom w:val="0"/>
              <w:divBdr>
                <w:top w:val="none" w:sz="0" w:space="0" w:color="auto"/>
                <w:left w:val="none" w:sz="0" w:space="0" w:color="auto"/>
                <w:bottom w:val="none" w:sz="0" w:space="0" w:color="auto"/>
                <w:right w:val="none" w:sz="0" w:space="0" w:color="auto"/>
              </w:divBdr>
            </w:div>
            <w:div w:id="15373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9532">
      <w:bodyDiv w:val="1"/>
      <w:marLeft w:val="0"/>
      <w:marRight w:val="0"/>
      <w:marTop w:val="0"/>
      <w:marBottom w:val="0"/>
      <w:divBdr>
        <w:top w:val="none" w:sz="0" w:space="0" w:color="auto"/>
        <w:left w:val="none" w:sz="0" w:space="0" w:color="auto"/>
        <w:bottom w:val="none" w:sz="0" w:space="0" w:color="auto"/>
        <w:right w:val="none" w:sz="0" w:space="0" w:color="auto"/>
      </w:divBdr>
    </w:div>
    <w:div w:id="1960795937">
      <w:bodyDiv w:val="1"/>
      <w:marLeft w:val="0"/>
      <w:marRight w:val="0"/>
      <w:marTop w:val="0"/>
      <w:marBottom w:val="0"/>
      <w:divBdr>
        <w:top w:val="none" w:sz="0" w:space="0" w:color="auto"/>
        <w:left w:val="none" w:sz="0" w:space="0" w:color="auto"/>
        <w:bottom w:val="none" w:sz="0" w:space="0" w:color="auto"/>
        <w:right w:val="none" w:sz="0" w:space="0" w:color="auto"/>
      </w:divBdr>
    </w:div>
    <w:div w:id="1972249992">
      <w:bodyDiv w:val="1"/>
      <w:marLeft w:val="0"/>
      <w:marRight w:val="0"/>
      <w:marTop w:val="0"/>
      <w:marBottom w:val="0"/>
      <w:divBdr>
        <w:top w:val="none" w:sz="0" w:space="0" w:color="auto"/>
        <w:left w:val="none" w:sz="0" w:space="0" w:color="auto"/>
        <w:bottom w:val="none" w:sz="0" w:space="0" w:color="auto"/>
        <w:right w:val="none" w:sz="0" w:space="0" w:color="auto"/>
      </w:divBdr>
    </w:div>
    <w:div w:id="1994292095">
      <w:bodyDiv w:val="1"/>
      <w:marLeft w:val="0"/>
      <w:marRight w:val="0"/>
      <w:marTop w:val="0"/>
      <w:marBottom w:val="0"/>
      <w:divBdr>
        <w:top w:val="none" w:sz="0" w:space="0" w:color="auto"/>
        <w:left w:val="none" w:sz="0" w:space="0" w:color="auto"/>
        <w:bottom w:val="none" w:sz="0" w:space="0" w:color="auto"/>
        <w:right w:val="none" w:sz="0" w:space="0" w:color="auto"/>
      </w:divBdr>
    </w:div>
    <w:div w:id="2008900422">
      <w:bodyDiv w:val="1"/>
      <w:marLeft w:val="0"/>
      <w:marRight w:val="0"/>
      <w:marTop w:val="0"/>
      <w:marBottom w:val="0"/>
      <w:divBdr>
        <w:top w:val="none" w:sz="0" w:space="0" w:color="auto"/>
        <w:left w:val="none" w:sz="0" w:space="0" w:color="auto"/>
        <w:bottom w:val="none" w:sz="0" w:space="0" w:color="auto"/>
        <w:right w:val="none" w:sz="0" w:space="0" w:color="auto"/>
      </w:divBdr>
    </w:div>
    <w:div w:id="2011172577">
      <w:bodyDiv w:val="1"/>
      <w:marLeft w:val="0"/>
      <w:marRight w:val="0"/>
      <w:marTop w:val="0"/>
      <w:marBottom w:val="0"/>
      <w:divBdr>
        <w:top w:val="none" w:sz="0" w:space="0" w:color="auto"/>
        <w:left w:val="none" w:sz="0" w:space="0" w:color="auto"/>
        <w:bottom w:val="none" w:sz="0" w:space="0" w:color="auto"/>
        <w:right w:val="none" w:sz="0" w:space="0" w:color="auto"/>
      </w:divBdr>
      <w:divsChild>
        <w:div w:id="16350747">
          <w:marLeft w:val="0"/>
          <w:marRight w:val="0"/>
          <w:marTop w:val="0"/>
          <w:marBottom w:val="0"/>
          <w:divBdr>
            <w:top w:val="none" w:sz="0" w:space="0" w:color="auto"/>
            <w:left w:val="none" w:sz="0" w:space="0" w:color="auto"/>
            <w:bottom w:val="none" w:sz="0" w:space="0" w:color="auto"/>
            <w:right w:val="none" w:sz="0" w:space="0" w:color="auto"/>
          </w:divBdr>
          <w:divsChild>
            <w:div w:id="2067797337">
              <w:marLeft w:val="0"/>
              <w:marRight w:val="0"/>
              <w:marTop w:val="0"/>
              <w:marBottom w:val="0"/>
              <w:divBdr>
                <w:top w:val="none" w:sz="0" w:space="0" w:color="auto"/>
                <w:left w:val="none" w:sz="0" w:space="0" w:color="auto"/>
                <w:bottom w:val="none" w:sz="0" w:space="0" w:color="auto"/>
                <w:right w:val="none" w:sz="0" w:space="0" w:color="auto"/>
              </w:divBdr>
              <w:divsChild>
                <w:div w:id="464079437">
                  <w:marLeft w:val="0"/>
                  <w:marRight w:val="0"/>
                  <w:marTop w:val="0"/>
                  <w:marBottom w:val="0"/>
                  <w:divBdr>
                    <w:top w:val="none" w:sz="0" w:space="0" w:color="auto"/>
                    <w:left w:val="none" w:sz="0" w:space="0" w:color="auto"/>
                    <w:bottom w:val="none" w:sz="0" w:space="0" w:color="auto"/>
                    <w:right w:val="none" w:sz="0" w:space="0" w:color="auto"/>
                  </w:divBdr>
                  <w:divsChild>
                    <w:div w:id="471794178">
                      <w:marLeft w:val="0"/>
                      <w:marRight w:val="0"/>
                      <w:marTop w:val="0"/>
                      <w:marBottom w:val="0"/>
                      <w:divBdr>
                        <w:top w:val="none" w:sz="0" w:space="0" w:color="auto"/>
                        <w:left w:val="none" w:sz="0" w:space="0" w:color="auto"/>
                        <w:bottom w:val="none" w:sz="0" w:space="0" w:color="auto"/>
                        <w:right w:val="none" w:sz="0" w:space="0" w:color="auto"/>
                      </w:divBdr>
                      <w:divsChild>
                        <w:div w:id="605161693">
                          <w:marLeft w:val="0"/>
                          <w:marRight w:val="0"/>
                          <w:marTop w:val="0"/>
                          <w:marBottom w:val="0"/>
                          <w:divBdr>
                            <w:top w:val="none" w:sz="0" w:space="0" w:color="auto"/>
                            <w:left w:val="none" w:sz="0" w:space="0" w:color="auto"/>
                            <w:bottom w:val="none" w:sz="0" w:space="0" w:color="auto"/>
                            <w:right w:val="none" w:sz="0" w:space="0" w:color="auto"/>
                          </w:divBdr>
                          <w:divsChild>
                            <w:div w:id="1366249468">
                              <w:marLeft w:val="0"/>
                              <w:marRight w:val="0"/>
                              <w:marTop w:val="0"/>
                              <w:marBottom w:val="0"/>
                              <w:divBdr>
                                <w:top w:val="none" w:sz="0" w:space="0" w:color="auto"/>
                                <w:left w:val="none" w:sz="0" w:space="0" w:color="auto"/>
                                <w:bottom w:val="none" w:sz="0" w:space="0" w:color="auto"/>
                                <w:right w:val="none" w:sz="0" w:space="0" w:color="auto"/>
                              </w:divBdr>
                              <w:divsChild>
                                <w:div w:id="317460713">
                                  <w:marLeft w:val="0"/>
                                  <w:marRight w:val="0"/>
                                  <w:marTop w:val="0"/>
                                  <w:marBottom w:val="0"/>
                                  <w:divBdr>
                                    <w:top w:val="none" w:sz="0" w:space="0" w:color="auto"/>
                                    <w:left w:val="none" w:sz="0" w:space="0" w:color="auto"/>
                                    <w:bottom w:val="none" w:sz="0" w:space="0" w:color="auto"/>
                                    <w:right w:val="none" w:sz="0" w:space="0" w:color="auto"/>
                                  </w:divBdr>
                                  <w:divsChild>
                                    <w:div w:id="49620311">
                                      <w:marLeft w:val="0"/>
                                      <w:marRight w:val="0"/>
                                      <w:marTop w:val="0"/>
                                      <w:marBottom w:val="0"/>
                                      <w:divBdr>
                                        <w:top w:val="none" w:sz="0" w:space="0" w:color="auto"/>
                                        <w:left w:val="none" w:sz="0" w:space="0" w:color="auto"/>
                                        <w:bottom w:val="none" w:sz="0" w:space="0" w:color="auto"/>
                                        <w:right w:val="none" w:sz="0" w:space="0" w:color="auto"/>
                                      </w:divBdr>
                                      <w:divsChild>
                                        <w:div w:id="1324623044">
                                          <w:marLeft w:val="0"/>
                                          <w:marRight w:val="0"/>
                                          <w:marTop w:val="0"/>
                                          <w:marBottom w:val="0"/>
                                          <w:divBdr>
                                            <w:top w:val="none" w:sz="0" w:space="0" w:color="auto"/>
                                            <w:left w:val="none" w:sz="0" w:space="0" w:color="auto"/>
                                            <w:bottom w:val="none" w:sz="0" w:space="0" w:color="auto"/>
                                            <w:right w:val="none" w:sz="0" w:space="0" w:color="auto"/>
                                          </w:divBdr>
                                          <w:divsChild>
                                            <w:div w:id="1434203832">
                                              <w:marLeft w:val="0"/>
                                              <w:marRight w:val="0"/>
                                              <w:marTop w:val="0"/>
                                              <w:marBottom w:val="0"/>
                                              <w:divBdr>
                                                <w:top w:val="none" w:sz="0" w:space="0" w:color="auto"/>
                                                <w:left w:val="none" w:sz="0" w:space="0" w:color="auto"/>
                                                <w:bottom w:val="none" w:sz="0" w:space="0" w:color="auto"/>
                                                <w:right w:val="none" w:sz="0" w:space="0" w:color="auto"/>
                                              </w:divBdr>
                                              <w:divsChild>
                                                <w:div w:id="757170097">
                                                  <w:marLeft w:val="0"/>
                                                  <w:marRight w:val="0"/>
                                                  <w:marTop w:val="0"/>
                                                  <w:marBottom w:val="0"/>
                                                  <w:divBdr>
                                                    <w:top w:val="none" w:sz="0" w:space="0" w:color="auto"/>
                                                    <w:left w:val="none" w:sz="0" w:space="0" w:color="auto"/>
                                                    <w:bottom w:val="none" w:sz="0" w:space="0" w:color="auto"/>
                                                    <w:right w:val="none" w:sz="0" w:space="0" w:color="auto"/>
                                                  </w:divBdr>
                                                  <w:divsChild>
                                                    <w:div w:id="166018390">
                                                      <w:marLeft w:val="0"/>
                                                      <w:marRight w:val="0"/>
                                                      <w:marTop w:val="0"/>
                                                      <w:marBottom w:val="0"/>
                                                      <w:divBdr>
                                                        <w:top w:val="none" w:sz="0" w:space="0" w:color="auto"/>
                                                        <w:left w:val="none" w:sz="0" w:space="0" w:color="auto"/>
                                                        <w:bottom w:val="none" w:sz="0" w:space="0" w:color="auto"/>
                                                        <w:right w:val="none" w:sz="0" w:space="0" w:color="auto"/>
                                                      </w:divBdr>
                                                      <w:divsChild>
                                                        <w:div w:id="895629306">
                                                          <w:marLeft w:val="0"/>
                                                          <w:marRight w:val="0"/>
                                                          <w:marTop w:val="0"/>
                                                          <w:marBottom w:val="0"/>
                                                          <w:divBdr>
                                                            <w:top w:val="none" w:sz="0" w:space="0" w:color="auto"/>
                                                            <w:left w:val="none" w:sz="0" w:space="0" w:color="auto"/>
                                                            <w:bottom w:val="none" w:sz="0" w:space="0" w:color="auto"/>
                                                            <w:right w:val="none" w:sz="0" w:space="0" w:color="auto"/>
                                                          </w:divBdr>
                                                          <w:divsChild>
                                                            <w:div w:id="3585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9254441">
      <w:bodyDiv w:val="1"/>
      <w:marLeft w:val="0"/>
      <w:marRight w:val="0"/>
      <w:marTop w:val="0"/>
      <w:marBottom w:val="0"/>
      <w:divBdr>
        <w:top w:val="none" w:sz="0" w:space="0" w:color="auto"/>
        <w:left w:val="none" w:sz="0" w:space="0" w:color="auto"/>
        <w:bottom w:val="none" w:sz="0" w:space="0" w:color="auto"/>
        <w:right w:val="none" w:sz="0" w:space="0" w:color="auto"/>
      </w:divBdr>
    </w:div>
    <w:div w:id="2063361010">
      <w:bodyDiv w:val="1"/>
      <w:marLeft w:val="0"/>
      <w:marRight w:val="0"/>
      <w:marTop w:val="0"/>
      <w:marBottom w:val="0"/>
      <w:divBdr>
        <w:top w:val="none" w:sz="0" w:space="0" w:color="auto"/>
        <w:left w:val="none" w:sz="0" w:space="0" w:color="auto"/>
        <w:bottom w:val="none" w:sz="0" w:space="0" w:color="auto"/>
        <w:right w:val="none" w:sz="0" w:space="0" w:color="auto"/>
      </w:divBdr>
    </w:div>
    <w:div w:id="2101635750">
      <w:bodyDiv w:val="1"/>
      <w:marLeft w:val="0"/>
      <w:marRight w:val="0"/>
      <w:marTop w:val="0"/>
      <w:marBottom w:val="0"/>
      <w:divBdr>
        <w:top w:val="none" w:sz="0" w:space="0" w:color="auto"/>
        <w:left w:val="none" w:sz="0" w:space="0" w:color="auto"/>
        <w:bottom w:val="none" w:sz="0" w:space="0" w:color="auto"/>
        <w:right w:val="none" w:sz="0" w:space="0" w:color="auto"/>
      </w:divBdr>
    </w:div>
    <w:div w:id="2122912786">
      <w:bodyDiv w:val="1"/>
      <w:marLeft w:val="0"/>
      <w:marRight w:val="0"/>
      <w:marTop w:val="0"/>
      <w:marBottom w:val="0"/>
      <w:divBdr>
        <w:top w:val="none" w:sz="0" w:space="0" w:color="auto"/>
        <w:left w:val="none" w:sz="0" w:space="0" w:color="auto"/>
        <w:bottom w:val="none" w:sz="0" w:space="0" w:color="auto"/>
        <w:right w:val="none" w:sz="0" w:space="0" w:color="auto"/>
      </w:divBdr>
    </w:div>
    <w:div w:id="2144224602">
      <w:bodyDiv w:val="1"/>
      <w:marLeft w:val="0"/>
      <w:marRight w:val="0"/>
      <w:marTop w:val="0"/>
      <w:marBottom w:val="0"/>
      <w:divBdr>
        <w:top w:val="none" w:sz="0" w:space="0" w:color="auto"/>
        <w:left w:val="none" w:sz="0" w:space="0" w:color="auto"/>
        <w:bottom w:val="none" w:sz="0" w:space="0" w:color="auto"/>
        <w:right w:val="none" w:sz="0" w:space="0" w:color="auto"/>
      </w:divBdr>
    </w:div>
    <w:div w:id="214480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dk.com/Matlab-API" TargetMode="External"/><Relationship Id="rId18" Type="http://schemas.openxmlformats.org/officeDocument/2006/relationships/image" Target="media/image5.jpeg"/><Relationship Id="rId26" Type="http://schemas.openxmlformats.org/officeDocument/2006/relationships/image" Target="media/image11.jpeg"/><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ithub.com/adi226/Intel-RealSense-Guide/blob/master/Intel%20Realsense%20Guide.pdf" TargetMode="External"/><Relationship Id="rId25" Type="http://schemas.openxmlformats.org/officeDocument/2006/relationships/image" Target="media/image10.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IntelRealSense/librealsense/releases/tag/v2.53.1" TargetMode="External"/><Relationship Id="rId20" Type="http://schemas.openxmlformats.org/officeDocument/2006/relationships/image" Target="media/image7.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robodk.com/Matlab-API"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IntelRealSense/librealsense/releases/tag/v2.54.2"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live/gsmKY3Ine4w?si=XLI5ucRP2_L-fyIv" TargetMode="External"/><Relationship Id="rId22" Type="http://schemas.openxmlformats.org/officeDocument/2006/relationships/hyperlink" Target="https://robodk.com/forum/Thread-Using-Matlab-to-control-real-robot" TargetMode="External"/><Relationship Id="rId27" Type="http://schemas.openxmlformats.org/officeDocument/2006/relationships/image" Target="media/image12.png"/><Relationship Id="rId30" Type="http://schemas.openxmlformats.org/officeDocument/2006/relationships/header" Target="header3.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tes\OneDrive%20-%20Universidad%20de%20Oviedo\Documentos\Plantillas%20personalizadas%20de%20Office\Plantilla%20con%20portada%20y%20encabezad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1986F2F-E6D8-49FD-B903-2078F317B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con portada y encabezados</Template>
  <TotalTime>346</TotalTime>
  <Pages>11</Pages>
  <Words>1616</Words>
  <Characters>9534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Malena Potesta</dc:creator>
  <cp:keywords/>
  <dc:description/>
  <cp:lastModifiedBy>Malena Potesta González</cp:lastModifiedBy>
  <cp:revision>105</cp:revision>
  <dcterms:created xsi:type="dcterms:W3CDTF">2023-12-07T19:04:00Z</dcterms:created>
  <dcterms:modified xsi:type="dcterms:W3CDTF">2023-12-18T19:51:00Z</dcterms:modified>
</cp:coreProperties>
</file>